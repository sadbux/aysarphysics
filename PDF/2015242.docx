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1F2E" w14:textId="06AD2DF4" w:rsidR="00756B5A" w:rsidRDefault="006A4AB7" w:rsidP="00E629D2">
      <w:pPr>
        <w:pStyle w:val="ContactInfo"/>
        <w:bidi/>
      </w:pPr>
      <w:r>
        <w:rPr>
          <w:rFonts w:hint="cs"/>
          <w:rtl/>
        </w:rPr>
        <w:t xml:space="preserve">العام الدراسي </w:t>
      </w:r>
      <w:r w:rsidR="00781EE0">
        <w:t>2015</w:t>
      </w:r>
    </w:p>
    <w:p w14:paraId="7D1C03DF" w14:textId="121EBB0D" w:rsidR="00756B5A" w:rsidRDefault="006A4AB7" w:rsidP="0094796B">
      <w:pPr>
        <w:pStyle w:val="ContactInfo"/>
        <w:bidi/>
        <w:rPr>
          <w:rtl/>
        </w:rPr>
      </w:pPr>
      <w:r>
        <w:rPr>
          <w:rFonts w:hint="cs"/>
          <w:rtl/>
        </w:rPr>
        <w:t xml:space="preserve">الدورة </w:t>
      </w:r>
      <w:r w:rsidR="006A3AFA">
        <w:rPr>
          <w:rFonts w:hint="cs"/>
          <w:rtl/>
        </w:rPr>
        <w:t>الثانية</w:t>
      </w:r>
    </w:p>
    <w:p w14:paraId="3B1C287B" w14:textId="637D99CD" w:rsidR="00815E7A" w:rsidRDefault="00284D46" w:rsidP="000E4DDA">
      <w:pPr>
        <w:pStyle w:val="ContactInfo"/>
        <w:bidi/>
        <w:spacing w:before="120" w:after="120" w:line="240" w:lineRule="auto"/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4822C54" wp14:editId="02ABCC48">
                <wp:simplePos x="0" y="0"/>
                <wp:positionH relativeFrom="column">
                  <wp:posOffset>3810</wp:posOffset>
                </wp:positionH>
                <wp:positionV relativeFrom="paragraph">
                  <wp:posOffset>115570</wp:posOffset>
                </wp:positionV>
                <wp:extent cx="2131060" cy="1910080"/>
                <wp:effectExtent l="0" t="0" r="21590" b="13970"/>
                <wp:wrapSquare wrapText="bothSides"/>
                <wp:docPr id="883012333" name="مجموعة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1060" cy="1910080"/>
                          <a:chOff x="0" y="0"/>
                          <a:chExt cx="2131060" cy="1910080"/>
                        </a:xfrm>
                      </wpg:grpSpPr>
                      <wpg:grpSp>
                        <wpg:cNvPr id="1329296387" name="مجموعة 9"/>
                        <wpg:cNvGrpSpPr/>
                        <wpg:grpSpPr>
                          <a:xfrm>
                            <a:off x="0" y="114300"/>
                            <a:ext cx="2131060" cy="1795780"/>
                            <a:chOff x="0" y="-335088"/>
                            <a:chExt cx="2132489" cy="1796528"/>
                          </a:xfrm>
                        </wpg:grpSpPr>
                        <wpg:grpSp>
                          <wpg:cNvPr id="45755037" name="مجموعة 69"/>
                          <wpg:cNvGrpSpPr/>
                          <wpg:grpSpPr>
                            <a:xfrm rot="16200000" flipH="1" flipV="1">
                              <a:off x="1316989" y="-498953"/>
                              <a:ext cx="316547" cy="1314453"/>
                              <a:chOff x="0" y="-345377"/>
                              <a:chExt cx="791368" cy="2199018"/>
                            </a:xfrm>
                          </wpg:grpSpPr>
                          <wpg:grpSp>
                            <wpg:cNvPr id="450201367" name="مجموعة 67"/>
                            <wpg:cNvGrpSpPr/>
                            <wpg:grpSpPr>
                              <a:xfrm>
                                <a:off x="0" y="381000"/>
                                <a:ext cx="791368" cy="800102"/>
                                <a:chOff x="0" y="0"/>
                                <a:chExt cx="791368" cy="800102"/>
                              </a:xfrm>
                            </wpg:grpSpPr>
                            <wpg:grpSp>
                              <wpg:cNvPr id="1253697380" name="مجموعة 63"/>
                              <wpg:cNvGrpSpPr/>
                              <wpg:grpSpPr>
                                <a:xfrm>
                                  <a:off x="28575" y="133350"/>
                                  <a:ext cx="619125" cy="400050"/>
                                  <a:chOff x="0" y="0"/>
                                  <a:chExt cx="619125" cy="400050"/>
                                </a:xfrm>
                              </wpg:grpSpPr>
                              <wps:wsp>
                                <wps:cNvPr id="1074516443" name="قوس 61"/>
                                <wps:cNvSpPr/>
                                <wps:spPr>
                                  <a:xfrm>
                                    <a:off x="0" y="133350"/>
                                    <a:ext cx="609600" cy="133350"/>
                                  </a:xfrm>
                                  <a:prstGeom prst="arc">
                                    <a:avLst>
                                      <a:gd name="adj1" fmla="val 16200000"/>
                                      <a:gd name="adj2" fmla="val 54000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116770183" name="مجموعة 62"/>
                                <wpg:cNvGrpSpPr/>
                                <wpg:grpSpPr>
                                  <a:xfrm>
                                    <a:off x="9525" y="0"/>
                                    <a:ext cx="609600" cy="400050"/>
                                    <a:chOff x="0" y="0"/>
                                    <a:chExt cx="609600" cy="400050"/>
                                  </a:xfrm>
                                </wpg:grpSpPr>
                                <wps:wsp>
                                  <wps:cNvPr id="1474433291" name="قوس 61"/>
                                  <wps:cNvSpPr/>
                                  <wps:spPr>
                                    <a:xfrm rot="10800000">
                                      <a:off x="19050" y="0"/>
                                      <a:ext cx="590550" cy="26670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400000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2050588" name="قوس 61"/>
                                  <wps:cNvSpPr/>
                                  <wps:spPr>
                                    <a:xfrm rot="10800000">
                                      <a:off x="0" y="133350"/>
                                      <a:ext cx="590550" cy="26670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400000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783378190" name="مجموعة 66"/>
                              <wpg:cNvGrpSpPr/>
                              <wpg:grpSpPr>
                                <a:xfrm>
                                  <a:off x="0" y="0"/>
                                  <a:ext cx="791368" cy="800102"/>
                                  <a:chOff x="0" y="0"/>
                                  <a:chExt cx="791368" cy="800102"/>
                                </a:xfrm>
                              </wpg:grpSpPr>
                              <wpg:grpSp>
                                <wpg:cNvPr id="2066179500" name="مجموعة 63"/>
                                <wpg:cNvGrpSpPr/>
                                <wpg:grpSpPr>
                                  <a:xfrm>
                                    <a:off x="9525" y="266700"/>
                                    <a:ext cx="619125" cy="400050"/>
                                    <a:chOff x="0" y="0"/>
                                    <a:chExt cx="619125" cy="400050"/>
                                  </a:xfrm>
                                </wpg:grpSpPr>
                                <wps:wsp>
                                  <wps:cNvPr id="357467762" name="قوس 61"/>
                                  <wps:cNvSpPr/>
                                  <wps:spPr>
                                    <a:xfrm>
                                      <a:off x="0" y="133350"/>
                                      <a:ext cx="609600" cy="133350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5400000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363486480" name="مجموعة 62"/>
                                  <wpg:cNvGrpSpPr/>
                                  <wpg:grpSpPr>
                                    <a:xfrm>
                                      <a:off x="9525" y="0"/>
                                      <a:ext cx="609600" cy="400050"/>
                                      <a:chOff x="0" y="0"/>
                                      <a:chExt cx="609600" cy="400050"/>
                                    </a:xfrm>
                                  </wpg:grpSpPr>
                                  <wps:wsp>
                                    <wps:cNvPr id="568396073" name="قوس 61"/>
                                    <wps:cNvSpPr/>
                                    <wps:spPr>
                                      <a:xfrm rot="10800000">
                                        <a:off x="19050" y="0"/>
                                        <a:ext cx="590550" cy="266700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54000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7636165" name="قوس 61"/>
                                    <wps:cNvSpPr/>
                                    <wps:spPr>
                                      <a:xfrm rot="10800000">
                                        <a:off x="0" y="133350"/>
                                        <a:ext cx="590550" cy="266700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54000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226357714" name="مجموعة 64"/>
                                <wpg:cNvGrpSpPr/>
                                <wpg:grpSpPr>
                                  <a:xfrm>
                                    <a:off x="0" y="0"/>
                                    <a:ext cx="791368" cy="800102"/>
                                    <a:chOff x="0" y="0"/>
                                    <a:chExt cx="791368" cy="800102"/>
                                  </a:xfrm>
                                </wpg:grpSpPr>
                                <wpg:grpSp>
                                  <wpg:cNvPr id="1859512124" name="مجموعة 63"/>
                                  <wpg:cNvGrpSpPr/>
                                  <wpg:grpSpPr>
                                    <a:xfrm>
                                      <a:off x="47625" y="0"/>
                                      <a:ext cx="619125" cy="400050"/>
                                      <a:chOff x="0" y="0"/>
                                      <a:chExt cx="619125" cy="400050"/>
                                    </a:xfrm>
                                  </wpg:grpSpPr>
                                  <wps:wsp>
                                    <wps:cNvPr id="1929718248" name="قوس 61"/>
                                    <wps:cNvSpPr/>
                                    <wps:spPr>
                                      <a:xfrm>
                                        <a:off x="0" y="133350"/>
                                        <a:ext cx="609600" cy="133350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54000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288956055" name="مجموعة 62"/>
                                    <wpg:cNvGrpSpPr/>
                                    <wpg:grpSpPr>
                                      <a:xfrm>
                                        <a:off x="9525" y="0"/>
                                        <a:ext cx="609600" cy="400050"/>
                                        <a:chOff x="0" y="0"/>
                                        <a:chExt cx="609600" cy="400050"/>
                                      </a:xfrm>
                                    </wpg:grpSpPr>
                                    <wps:wsp>
                                      <wps:cNvPr id="1363377059" name="قوس 61"/>
                                      <wps:cNvSpPr/>
                                      <wps:spPr>
                                        <a:xfrm rot="10800000">
                                          <a:off x="19050" y="0"/>
                                          <a:ext cx="590550" cy="266700"/>
                                        </a:xfrm>
                                        <a:prstGeom prst="arc">
                                          <a:avLst>
                                            <a:gd name="adj1" fmla="val 16200000"/>
                                            <a:gd name="adj2" fmla="val 540000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77284653" name="قوس 61"/>
                                      <wps:cNvSpPr/>
                                      <wps:spPr>
                                        <a:xfrm rot="10800000">
                                          <a:off x="0" y="133350"/>
                                          <a:ext cx="590550" cy="266700"/>
                                        </a:xfrm>
                                        <a:prstGeom prst="arc">
                                          <a:avLst>
                                            <a:gd name="adj1" fmla="val 16200000"/>
                                            <a:gd name="adj2" fmla="val 540000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596029938" name="مجموعة 63"/>
                                  <wpg:cNvGrpSpPr/>
                                  <wpg:grpSpPr>
                                    <a:xfrm>
                                      <a:off x="0" y="400050"/>
                                      <a:ext cx="791368" cy="400052"/>
                                      <a:chOff x="0" y="0"/>
                                      <a:chExt cx="791368" cy="400052"/>
                                    </a:xfrm>
                                  </wpg:grpSpPr>
                                  <wps:wsp>
                                    <wps:cNvPr id="220623706" name="قوس 61"/>
                                    <wps:cNvSpPr/>
                                    <wps:spPr>
                                      <a:xfrm>
                                        <a:off x="0" y="133350"/>
                                        <a:ext cx="609600" cy="133350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54000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240626543" name="مجموعة 62"/>
                                    <wpg:cNvGrpSpPr/>
                                    <wpg:grpSpPr>
                                      <a:xfrm>
                                        <a:off x="9525" y="0"/>
                                        <a:ext cx="781843" cy="400052"/>
                                        <a:chOff x="0" y="0"/>
                                        <a:chExt cx="781843" cy="400052"/>
                                      </a:xfrm>
                                    </wpg:grpSpPr>
                                    <wps:wsp>
                                      <wps:cNvPr id="637930359" name="قوس 61"/>
                                      <wps:cNvSpPr/>
                                      <wps:spPr>
                                        <a:xfrm rot="10800000">
                                          <a:off x="19050" y="0"/>
                                          <a:ext cx="590550" cy="266700"/>
                                        </a:xfrm>
                                        <a:prstGeom prst="arc">
                                          <a:avLst>
                                            <a:gd name="adj1" fmla="val 16200000"/>
                                            <a:gd name="adj2" fmla="val 540000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852914833" name="قوس 61"/>
                                      <wps:cNvSpPr/>
                                      <wps:spPr>
                                        <a:xfrm rot="10800000">
                                          <a:off x="0" y="133352"/>
                                          <a:ext cx="781843" cy="266700"/>
                                        </a:xfrm>
                                        <a:prstGeom prst="arc">
                                          <a:avLst>
                                            <a:gd name="adj1" fmla="val 16200000"/>
                                            <a:gd name="adj2" fmla="val 540000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  <wps:wsp>
                            <wps:cNvPr id="364714356" name="رابط مستقيم 68"/>
                            <wps:cNvCnPr/>
                            <wps:spPr>
                              <a:xfrm rot="5400000" flipH="1" flipV="1">
                                <a:off x="-15526" y="17811"/>
                                <a:ext cx="72637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54193653" name="رابط مستقيم 68"/>
                            <wps:cNvCnPr/>
                            <wps:spPr>
                              <a:xfrm rot="5400000" flipH="1" flipV="1">
                                <a:off x="77641" y="1507420"/>
                                <a:ext cx="688473" cy="397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259212253" name="مجموعة 1"/>
                          <wpg:cNvGrpSpPr/>
                          <wpg:grpSpPr>
                            <a:xfrm>
                              <a:off x="634" y="61117"/>
                              <a:ext cx="923925" cy="182880"/>
                              <a:chOff x="2334762" y="1419225"/>
                              <a:chExt cx="1660232" cy="276225"/>
                            </a:xfrm>
                          </wpg:grpSpPr>
                          <wpg:grpSp>
                            <wpg:cNvPr id="578197829" name="مجموعة 578197829"/>
                            <wpg:cNvGrpSpPr/>
                            <wpg:grpSpPr>
                              <a:xfrm>
                                <a:off x="2867025" y="1419225"/>
                                <a:ext cx="752475" cy="276225"/>
                                <a:chOff x="1189015" y="1123950"/>
                                <a:chExt cx="6928772" cy="1097280"/>
                              </a:xfrm>
                            </wpg:grpSpPr>
                            <wpg:grpSp>
                              <wpg:cNvPr id="1825979040" name="مجموعة 1825979040"/>
                              <wpg:cNvGrpSpPr/>
                              <wpg:grpSpPr>
                                <a:xfrm>
                                  <a:off x="1189015" y="1123950"/>
                                  <a:ext cx="1135085" cy="1095375"/>
                                  <a:chOff x="1036615" y="914400"/>
                                  <a:chExt cx="1135085" cy="1095375"/>
                                </a:xfrm>
                              </wpg:grpSpPr>
                              <wps:wsp>
                                <wps:cNvPr id="855005709" name="رابط مستقيم 855005709"/>
                                <wps:cNvCnPr/>
                                <wps:spPr>
                                  <a:xfrm flipV="1">
                                    <a:off x="1036615" y="914400"/>
                                    <a:ext cx="398991" cy="64323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79421860" name="رابط مستقيم 79421860"/>
                                <wps:cNvCnPr/>
                                <wps:spPr>
                                  <a:xfrm flipH="1" flipV="1">
                                    <a:off x="1419225" y="914400"/>
                                    <a:ext cx="752475" cy="109537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93678268" name="مجموعة 93678268"/>
                              <wpg:cNvGrpSpPr/>
                              <wpg:grpSpPr>
                                <a:xfrm>
                                  <a:off x="2324100" y="1123950"/>
                                  <a:ext cx="1485900" cy="1097280"/>
                                  <a:chOff x="685800" y="914400"/>
                                  <a:chExt cx="1485900" cy="1097280"/>
                                </a:xfrm>
                              </wpg:grpSpPr>
                              <wps:wsp>
                                <wps:cNvPr id="1783451613" name="رابط مستقيم 1783451613"/>
                                <wps:cNvCnPr/>
                                <wps:spPr>
                                  <a:xfrm flipV="1">
                                    <a:off x="685800" y="914400"/>
                                    <a:ext cx="749808" cy="10972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06196897" name="رابط مستقيم 906196897"/>
                                <wps:cNvCnPr/>
                                <wps:spPr>
                                  <a:xfrm flipH="1" flipV="1">
                                    <a:off x="1419225" y="914400"/>
                                    <a:ext cx="752475" cy="109537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391619513" name="مجموعة 391619513"/>
                              <wpg:cNvGrpSpPr/>
                              <wpg:grpSpPr>
                                <a:xfrm>
                                  <a:off x="3800475" y="1123950"/>
                                  <a:ext cx="4317312" cy="1097280"/>
                                  <a:chOff x="685800" y="914400"/>
                                  <a:chExt cx="4317312" cy="1097280"/>
                                </a:xfrm>
                              </wpg:grpSpPr>
                              <wps:wsp>
                                <wps:cNvPr id="1589732010" name="رابط مستقيم 1589732010"/>
                                <wps:cNvCnPr/>
                                <wps:spPr>
                                  <a:xfrm flipV="1">
                                    <a:off x="685800" y="914400"/>
                                    <a:ext cx="749808" cy="10972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239612" name="رابط مستقيم 20239612"/>
                                <wps:cNvCnPr/>
                                <wps:spPr>
                                  <a:xfrm flipH="1" flipV="1">
                                    <a:off x="1419225" y="914400"/>
                                    <a:ext cx="752475" cy="109537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814725679" name="رابط مستقيم 1814725679"/>
                                <wps:cNvCnPr/>
                                <wps:spPr>
                                  <a:xfrm flipV="1">
                                    <a:off x="2171697" y="914400"/>
                                    <a:ext cx="749810" cy="10972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318924451" name="رابط مستقيم 1318924451"/>
                                <wps:cNvCnPr/>
                                <wps:spPr>
                                  <a:xfrm flipH="1" flipV="1">
                                    <a:off x="2940146" y="914400"/>
                                    <a:ext cx="752474" cy="109537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68017294" name="رابط مستقيم 868017294"/>
                                <wps:cNvCnPr/>
                                <wps:spPr>
                                  <a:xfrm flipV="1">
                                    <a:off x="3692620" y="914400"/>
                                    <a:ext cx="749810" cy="10972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58702994" name="رابط مستقيم 1658702994"/>
                                <wps:cNvCnPr/>
                                <wps:spPr>
                                  <a:xfrm flipH="1" flipV="1">
                                    <a:off x="4426049" y="914400"/>
                                    <a:ext cx="577063" cy="64323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793526101" name="رابط مستقيم 1793526101"/>
                            <wps:cNvCnPr/>
                            <wps:spPr>
                              <a:xfrm flipH="1" flipV="1">
                                <a:off x="2334762" y="1577482"/>
                                <a:ext cx="545960" cy="366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73834119" name="رابط مستقيم 673834119"/>
                            <wps:cNvCnPr/>
                            <wps:spPr>
                              <a:xfrm>
                                <a:off x="3618844" y="1586011"/>
                                <a:ext cx="376150" cy="585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535874573" name="مجموعة 188"/>
                          <wpg:cNvGrpSpPr/>
                          <wpg:grpSpPr>
                            <a:xfrm rot="5400000">
                              <a:off x="813434" y="153192"/>
                              <a:ext cx="495300" cy="2121195"/>
                              <a:chOff x="0" y="55073"/>
                              <a:chExt cx="495300" cy="1374119"/>
                            </a:xfrm>
                          </wpg:grpSpPr>
                          <wps:wsp>
                            <wps:cNvPr id="1536013432" name="رابط مستقيم 70"/>
                            <wps:cNvCnPr/>
                            <wps:spPr>
                              <a:xfrm flipH="1">
                                <a:off x="0" y="657225"/>
                                <a:ext cx="4953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10024630" name="رابط مستقيم 70"/>
                            <wps:cNvCnPr/>
                            <wps:spPr>
                              <a:xfrm flipH="1">
                                <a:off x="152400" y="742950"/>
                                <a:ext cx="20955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1925444" name="رابط مستقيم 70"/>
                            <wps:cNvCnPr/>
                            <wps:spPr>
                              <a:xfrm rot="16200000" flipH="1">
                                <a:off x="-92936" y="1088590"/>
                                <a:ext cx="681204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66193451" name="رابط مستقيم 70"/>
                            <wps:cNvCnPr/>
                            <wps:spPr>
                              <a:xfrm rot="16200000" flipH="1" flipV="1">
                                <a:off x="-58269" y="351248"/>
                                <a:ext cx="59235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600687847" name="رابط مستقيم 70"/>
                          <wps:cNvCnPr/>
                          <wps:spPr>
                            <a:xfrm rot="5400000" flipH="1">
                              <a:off x="1591627" y="670399"/>
                              <a:ext cx="1064895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17318624" name="رابط مستقيم 70"/>
                          <wps:cNvCnPr/>
                          <wps:spPr>
                            <a:xfrm rot="5400000" flipH="1">
                              <a:off x="-532448" y="689449"/>
                              <a:ext cx="1064895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7015137" name="مربع نص 75"/>
                          <wps:cNvSpPr txBox="1"/>
                          <wps:spPr>
                            <a:xfrm>
                              <a:off x="1181789" y="274929"/>
                              <a:ext cx="516388" cy="390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A18F5C" w14:textId="77777777" w:rsidR="00284D46" w:rsidRPr="00C749A9" w:rsidRDefault="00284D46" w:rsidP="00284D46">
                                <w:pPr>
                                  <w:rPr>
                                    <w:b/>
                                    <w:bCs/>
                                    <w:color w:val="C00000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</w:rPr>
                                      <m:t>0.2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</w:rPr>
                                      <m:t>H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4368784" name="رابط مستقيم 70"/>
                          <wps:cNvCnPr/>
                          <wps:spPr>
                            <a:xfrm flipV="1">
                              <a:off x="1914525" y="-335088"/>
                              <a:ext cx="0" cy="484834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419198087" name="رابط مستقيم 70"/>
                          <wps:cNvCnPr/>
                          <wps:spPr>
                            <a:xfrm flipV="1">
                              <a:off x="1017996" y="-327463"/>
                              <a:ext cx="0" cy="502882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75521687" name="رابط مستقيم 70"/>
                          <wps:cNvCnPr/>
                          <wps:spPr>
                            <a:xfrm>
                              <a:off x="1010239" y="-335088"/>
                              <a:ext cx="912319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515690799" name="مربع نص 75"/>
                          <wps:cNvSpPr txBox="1"/>
                          <wps:spPr>
                            <a:xfrm>
                              <a:off x="181081" y="-172460"/>
                              <a:ext cx="516388" cy="390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0586AD" w14:textId="77777777" w:rsidR="00284D46" w:rsidRPr="00C749A9" w:rsidRDefault="00284D46" w:rsidP="00284D46">
                                <w:pPr>
                                  <w:rPr>
                                    <w:b/>
                                    <w:bCs/>
                                    <w:color w:val="C00000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</w:rPr>
                                      <m:t>R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79769525" name="مجموعة 10"/>
                        <wpg:cNvGrpSpPr/>
                        <wpg:grpSpPr>
                          <a:xfrm>
                            <a:off x="1333500" y="0"/>
                            <a:ext cx="352395" cy="277427"/>
                            <a:chOff x="771525" y="276033"/>
                            <a:chExt cx="352395" cy="277427"/>
                          </a:xfrm>
                        </wpg:grpSpPr>
                        <wps:wsp>
                          <wps:cNvPr id="28368928" name="شكل بيضاوي 216"/>
                          <wps:cNvSpPr/>
                          <wps:spPr>
                            <a:xfrm>
                              <a:off x="819150" y="276225"/>
                              <a:ext cx="256010" cy="253733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5161290" name="مربع نص 217"/>
                          <wps:cNvSpPr txBox="1"/>
                          <wps:spPr>
                            <a:xfrm>
                              <a:off x="771525" y="276033"/>
                              <a:ext cx="352395" cy="27742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40845A" w14:textId="77777777" w:rsidR="00284D46" w:rsidRPr="00E1633C" w:rsidRDefault="00284D46" w:rsidP="00284D46">
                                <w:pPr>
                                  <w:rPr>
                                    <w:b/>
                                    <w:bCs/>
                                    <w:color w:val="C00000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</w:rPr>
                                      <m:t>V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822C54" id="مجموعة 2" o:spid="_x0000_s1026" style="position:absolute;left:0;text-align:left;margin-left:.3pt;margin-top:9.1pt;width:167.8pt;height:150.4pt;z-index:251661312" coordsize="21310,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">
                <v:group id="مجموعة 9" o:spid="_x0000_s1027" style="position:absolute;top:1143;width:21310;height:17957" coordorigin=",-3350" coordsize="21324,1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">
                  <v:group id="مجموعة 69" o:spid="_x0000_s1028" style="position:absolute;left:13169;top:-4989;width:3165;height:13144;rotation:-90;flip:x y" coordorigin=",-3453" coordsize="7913,21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">
                    <v:group id="مجموعة 67" o:spid="_x0000_s1029" style="position:absolute;top:3810;width:7913;height:8001" coordsize="7913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">
                      <v:group id="مجموعة 63" o:spid="_x0000_s1030" style="position:absolute;left:285;top:1333;width:6192;height:4001" coordsize="6191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">
                        <v:shape id="قوس 61" o:spid="_x0000_s1031" style="position:absolute;top:1333;width:6096;height:1334;visibility:visible;mso-wrap-style:square;v-text-anchor:middle" coordsize="609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" path="m304800,nsc473136,,609600,29851,609600,66675v,36824,-136464,66675,-304800,66675l304800,66675,304800,xem304800,nfc473136,,609600,29851,609600,66675v,36824,-136464,66675,-304800,66675e" filled="f" strokecolor="windowText" strokeweight="1.5pt">
                          <v:stroke joinstyle="miter"/>
                          <v:path arrowok="t" o:connecttype="custom" o:connectlocs="304800,0;609600,66675;304800,133350" o:connectangles="0,0,0"/>
                        </v:shape>
                        <v:group id="مجموعة 62" o:spid="_x0000_s1032" style="position:absolute;left:95;width:6096;height:4000" coordsize="6096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">
                          <v:shape id="قوس 61" o:spid="_x0000_s1033" style="position:absolute;left:190;width:5906;height:2667;rotation:180;visibility:visible;mso-wrap-style:square;v-text-anchor:middle" coordsize="5905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" path="m295275,nsc458351,,590550,59703,590550,133350v,73647,-132199,133350,-295275,133350l295275,133350,295275,xem295275,nfc458351,,590550,59703,590550,133350v,73647,-132199,133350,-295275,133350e" filled="f" strokecolor="windowText" strokeweight="1.5pt">
                            <v:stroke joinstyle="miter"/>
                            <v:path arrowok="t" o:connecttype="custom" o:connectlocs="295275,0;590550,133350;295275,266700" o:connectangles="0,0,0"/>
                          </v:shape>
                          <v:shape id="قوس 61" o:spid="_x0000_s1034" style="position:absolute;top:1333;width:5905;height:2667;rotation:180;visibility:visible;mso-wrap-style:square;v-text-anchor:middle" coordsize="5905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" path="m295275,nsc458351,,590550,59703,590550,133350v,73647,-132199,133350,-295275,133350l295275,133350,295275,xem295275,nfc458351,,590550,59703,590550,133350v,73647,-132199,133350,-295275,133350e" filled="f" strokecolor="windowText" strokeweight="1.5pt">
                            <v:stroke joinstyle="miter"/>
                            <v:path arrowok="t" o:connecttype="custom" o:connectlocs="295275,0;590550,133350;295275,266700" o:connectangles="0,0,0"/>
                          </v:shape>
                        </v:group>
                      </v:group>
                      <v:group id="مجموعة 66" o:spid="_x0000_s1035" style="position:absolute;width:7913;height:8001" coordsize="7913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">
                        <v:group id="مجموعة 63" o:spid="_x0000_s1036" style="position:absolute;left:95;top:2667;width:6191;height:4000" coordsize="6191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">
                          <v:shape id="قوس 61" o:spid="_x0000_s1037" style="position:absolute;top:1333;width:6096;height:1334;visibility:visible;mso-wrap-style:square;v-text-anchor:middle" coordsize="609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" path="m304800,nsc473136,,609600,29851,609600,66675v,36824,-136464,66675,-304800,66675l304800,66675,304800,xem304800,nfc473136,,609600,29851,609600,66675v,36824,-136464,66675,-304800,66675e" filled="f" strokecolor="windowText" strokeweight="1.5pt">
                            <v:stroke joinstyle="miter"/>
                            <v:path arrowok="t" o:connecttype="custom" o:connectlocs="304800,0;609600,66675;304800,133350" o:connectangles="0,0,0"/>
                          </v:shape>
                          <v:group id="مجموعة 62" o:spid="_x0000_s1038" style="position:absolute;left:95;width:6096;height:4000" coordsize="6096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">
                            <v:shape id="قوس 61" o:spid="_x0000_s1039" style="position:absolute;left:190;width:5906;height:2667;rotation:180;visibility:visible;mso-wrap-style:square;v-text-anchor:middle" coordsize="5905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" path="m295275,nsc458351,,590550,59703,590550,133350v,73647,-132199,133350,-295275,133350l295275,133350,295275,xem295275,nfc458351,,590550,59703,590550,133350v,73647,-132199,133350,-295275,133350e" filled="f" strokecolor="windowText" strokeweight="1.5pt">
                              <v:stroke joinstyle="miter"/>
                              <v:path arrowok="t" o:connecttype="custom" o:connectlocs="295275,0;590550,133350;295275,266700" o:connectangles="0,0,0"/>
                            </v:shape>
                            <v:shape id="قوس 61" o:spid="_x0000_s1040" style="position:absolute;top:1333;width:5905;height:2667;rotation:180;visibility:visible;mso-wrap-style:square;v-text-anchor:middle" coordsize="5905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" path="m295275,nsc458351,,590550,59703,590550,133350v,73647,-132199,133350,-295275,133350l295275,133350,295275,xem295275,nfc458351,,590550,59703,590550,133350v,73647,-132199,133350,-295275,133350e" filled="f" strokecolor="windowText" strokeweight="1.5pt">
                              <v:stroke joinstyle="miter"/>
                              <v:path arrowok="t" o:connecttype="custom" o:connectlocs="295275,0;590550,133350;295275,266700" o:connectangles="0,0,0"/>
                            </v:shape>
                          </v:group>
                        </v:group>
                        <v:group id="مجموعة 64" o:spid="_x0000_s1041" style="position:absolute;width:7913;height:8001" coordsize="7913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">
                          <v:group id="مجموعة 63" o:spid="_x0000_s1042" style="position:absolute;left:476;width:6191;height:4000" coordsize="6191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">
                            <v:shape id="قوس 61" o:spid="_x0000_s1043" style="position:absolute;top:1333;width:6096;height:1334;visibility:visible;mso-wrap-style:square;v-text-anchor:middle" coordsize="609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" path="m304800,nsc473136,,609600,29851,609600,66675v,36824,-136464,66675,-304800,66675l304800,66675,304800,xem304800,nfc473136,,609600,29851,609600,66675v,36824,-136464,66675,-304800,66675e" filled="f" strokecolor="windowText" strokeweight="1.5pt">
                              <v:stroke joinstyle="miter"/>
                              <v:path arrowok="t" o:connecttype="custom" o:connectlocs="304800,0;609600,66675;304800,133350" o:connectangles="0,0,0"/>
                            </v:shape>
                            <v:group id="مجموعة 62" o:spid="_x0000_s1044" style="position:absolute;left:95;width:6096;height:4000" coordsize="6096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">
                              <v:shape id="قوس 61" o:spid="_x0000_s1045" style="position:absolute;left:190;width:5906;height:2667;rotation:180;visibility:visible;mso-wrap-style:square;v-text-anchor:middle" coordsize="5905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" path="m295275,nsc458351,,590550,59703,590550,133350v,73647,-132199,133350,-295275,133350l295275,133350,295275,xem295275,nfc458351,,590550,59703,590550,133350v,73647,-132199,133350,-295275,133350e" filled="f" strokecolor="windowText" strokeweight="1.5pt">
                                <v:stroke joinstyle="miter"/>
                                <v:path arrowok="t" o:connecttype="custom" o:connectlocs="295275,0;590550,133350;295275,266700" o:connectangles="0,0,0"/>
                              </v:shape>
                              <v:shape id="قوس 61" o:spid="_x0000_s1046" style="position:absolute;top:1333;width:5905;height:2667;rotation:180;visibility:visible;mso-wrap-style:square;v-text-anchor:middle" coordsize="5905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" path="m295275,nsc458351,,590550,59703,590550,133350v,73647,-132199,133350,-295275,133350l295275,133350,295275,xem295275,nfc458351,,590550,59703,590550,133350v,73647,-132199,133350,-295275,133350e" filled="f" strokecolor="windowText" strokeweight="1.5pt">
                                <v:stroke joinstyle="miter"/>
                                <v:path arrowok="t" o:connecttype="custom" o:connectlocs="295275,0;590550,133350;295275,266700" o:connectangles="0,0,0"/>
                              </v:shape>
                            </v:group>
                          </v:group>
                          <v:group id="مجموعة 63" o:spid="_x0000_s1047" style="position:absolute;top:4000;width:7913;height:4001" coordsize="7913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">
                            <v:shape id="قوس 61" o:spid="_x0000_s1048" style="position:absolute;top:1333;width:6096;height:1334;visibility:visible;mso-wrap-style:square;v-text-anchor:middle" coordsize="609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" path="m304800,nsc473136,,609600,29851,609600,66675v,36824,-136464,66675,-304800,66675l304800,66675,304800,xem304800,nfc473136,,609600,29851,609600,66675v,36824,-136464,66675,-304800,66675e" filled="f" strokecolor="windowText" strokeweight="1.5pt">
                              <v:stroke joinstyle="miter"/>
                              <v:path arrowok="t" o:connecttype="custom" o:connectlocs="304800,0;609600,66675;304800,133350" o:connectangles="0,0,0"/>
                            </v:shape>
                            <v:group id="مجموعة 62" o:spid="_x0000_s1049" style="position:absolute;left:95;width:7818;height:4000" coordsize="7818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">
                              <v:shape id="قوس 61" o:spid="_x0000_s1050" style="position:absolute;left:190;width:5906;height:2667;rotation:180;visibility:visible;mso-wrap-style:square;v-text-anchor:middle" coordsize="5905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" path="m295275,nsc458351,,590550,59703,590550,133350v,73647,-132199,133350,-295275,133350l295275,133350,295275,xem295275,nfc458351,,590550,59703,590550,133350v,73647,-132199,133350,-295275,133350e" filled="f" strokecolor="windowText" strokeweight="1.5pt">
                                <v:stroke joinstyle="miter"/>
                                <v:path arrowok="t" o:connecttype="custom" o:connectlocs="295275,0;590550,133350;295275,266700" o:connectangles="0,0,0"/>
                              </v:shape>
                              <v:shape id="قوس 61" o:spid="_x0000_s1051" style="position:absolute;top:1333;width:7818;height:2667;rotation:180;visibility:visible;mso-wrap-style:square;v-text-anchor:middle" coordsize="781843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" path="m390921,nsc606821,,781843,59703,781843,133350v,73647,-175022,133350,-390922,133350c390921,222250,390922,177800,390922,133350v,-44450,-1,-88900,-1,-133350xem390921,nfc606821,,781843,59703,781843,133350v,73647,-175022,133350,-390922,133350e" filled="f" strokecolor="windowText" strokeweight="1.5pt">
                                <v:stroke joinstyle="miter"/>
                                <v:path arrowok="t" o:connecttype="custom" o:connectlocs="390921,0;781843,133350;390921,266700" o:connectangles="0,0,0"/>
                              </v:shape>
                            </v:group>
                          </v:group>
                        </v:group>
                      </v:group>
                    </v:group>
                    <v:line id="رابط مستقيم 68" o:spid="_x0000_s1052" style="position:absolute;rotation:90;flip:x y;visibility:visible;mso-wrap-style:square" from="-155,178" to="7107,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" strokecolor="windowText" strokeweight="1.5pt">
                      <v:stroke joinstyle="miter"/>
                    </v:line>
                    <v:line id="رابط مستقيم 68" o:spid="_x0000_s1053" style="position:absolute;rotation:90;flip:x y;visibility:visible;mso-wrap-style:square" from="775,15074" to="7660,15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" strokecolor="windowText" strokeweight="1.5pt">
                      <v:stroke joinstyle="miter"/>
                    </v:line>
                  </v:group>
                  <v:group id="مجموعة 1" o:spid="_x0000_s1054" style="position:absolute;left:6;top:611;width:9239;height:1828" coordorigin="23347,14192" coordsize="16602,2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">
                    <v:group id="مجموعة 578197829" o:spid="_x0000_s1055" style="position:absolute;left:28670;top:14192;width:7525;height:2762" coordorigin="11890,11239" coordsize="69287,1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">
                      <v:group id="مجموعة 1825979040" o:spid="_x0000_s1056" style="position:absolute;left:11890;top:11239;width:11351;height:10954" coordorigin="10366,9144" coordsize="11350,10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">
                        <v:line id="رابط مستقيم 855005709" o:spid="_x0000_s1057" style="position:absolute;flip:y;visibility:visible;mso-wrap-style:square" from="10366,9144" to="14356,15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" strokecolor="windowText" strokeweight="1.5pt">
                          <v:stroke joinstyle="miter"/>
                        </v:line>
                        <v:line id="رابط مستقيم 79421860" o:spid="_x0000_s1058" style="position:absolute;flip:x y;visibility:visible;mso-wrap-style:square" from="14192,9144" to="21717,20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" strokecolor="windowText" strokeweight="1.5pt">
                          <v:stroke joinstyle="miter"/>
                        </v:line>
                      </v:group>
                      <v:group id="مجموعة 93678268" o:spid="_x0000_s1059" style="position:absolute;left:23241;top:11239;width:14859;height:10973" coordorigin="6858,9144" coordsize="14859,1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">
                        <v:line id="رابط مستقيم 1783451613" o:spid="_x0000_s1060" style="position:absolute;flip:y;visibility:visible;mso-wrap-style:square" from="6858,9144" to="14356,20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" strokecolor="windowText" strokeweight="1.5pt">
                          <v:stroke joinstyle="miter"/>
                        </v:line>
                        <v:line id="رابط مستقيم 906196897" o:spid="_x0000_s1061" style="position:absolute;flip:x y;visibility:visible;mso-wrap-style:square" from="14192,9144" to="21717,20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" strokecolor="windowText" strokeweight="1.5pt">
                          <v:stroke joinstyle="miter"/>
                        </v:line>
                      </v:group>
                      <v:group id="مجموعة 391619513" o:spid="_x0000_s1062" style="position:absolute;left:38004;top:11239;width:43173;height:10973" coordorigin="6858,9144" coordsize="43173,1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">
                        <v:line id="رابط مستقيم 1589732010" o:spid="_x0000_s1063" style="position:absolute;flip:y;visibility:visible;mso-wrap-style:square" from="6858,9144" to="14356,20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" strokecolor="windowText" strokeweight="1.5pt">
                          <v:stroke joinstyle="miter"/>
                        </v:line>
                        <v:line id="رابط مستقيم 20239612" o:spid="_x0000_s1064" style="position:absolute;flip:x y;visibility:visible;mso-wrap-style:square" from="14192,9144" to="21717,20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" strokecolor="windowText" strokeweight="1.5pt">
                          <v:stroke joinstyle="miter"/>
                        </v:line>
                        <v:line id="رابط مستقيم 1814725679" o:spid="_x0000_s1065" style="position:absolute;flip:y;visibility:visible;mso-wrap-style:square" from="21716,9144" to="29215,20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" strokecolor="windowText" strokeweight="1.5pt">
                          <v:stroke joinstyle="miter"/>
                        </v:line>
                        <v:line id="رابط مستقيم 1318924451" o:spid="_x0000_s1066" style="position:absolute;flip:x y;visibility:visible;mso-wrap-style:square" from="29401,9144" to="36926,20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" strokecolor="windowText" strokeweight="1.5pt">
                          <v:stroke joinstyle="miter"/>
                        </v:line>
                        <v:line id="رابط مستقيم 868017294" o:spid="_x0000_s1067" style="position:absolute;flip:y;visibility:visible;mso-wrap-style:square" from="36926,9144" to="44424,20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" strokecolor="windowText" strokeweight="1.5pt">
                          <v:stroke joinstyle="miter"/>
                        </v:line>
                        <v:line id="رابط مستقيم 1658702994" o:spid="_x0000_s1068" style="position:absolute;flip:x y;visibility:visible;mso-wrap-style:square" from="44260,9144" to="50031,15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" strokecolor="windowText" strokeweight="1.5pt">
                          <v:stroke joinstyle="miter"/>
                        </v:line>
                      </v:group>
                    </v:group>
                    <v:line id="رابط مستقيم 1793526101" o:spid="_x0000_s1069" style="position:absolute;flip:x y;visibility:visible;mso-wrap-style:square" from="23347,15774" to="28807,15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" strokecolor="windowText" strokeweight="1.5pt">
                      <v:stroke joinstyle="miter"/>
                    </v:line>
                    <v:line id="رابط مستقيم 673834119" o:spid="_x0000_s1070" style="position:absolute;visibility:visible;mso-wrap-style:square" from="36188,15860" to="39949,15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" strokecolor="windowText" strokeweight="1.5pt">
                      <v:stroke joinstyle="miter"/>
                    </v:line>
                  </v:group>
                  <v:group id="مجموعة 188" o:spid="_x0000_s1071" style="position:absolute;left:8133;top:1532;width:4953;height:21212;rotation:90" coordorigin=",550" coordsize="4953,13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">
                    <v:line id="رابط مستقيم 70" o:spid="_x0000_s1072" style="position:absolute;flip:x;visibility:visible;mso-wrap-style:square" from="0,6572" to="4953,6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" strokecolor="windowText" strokeweight="1.5pt">
                      <v:stroke joinstyle="miter"/>
                    </v:line>
                    <v:line id="رابط مستقيم 70" o:spid="_x0000_s1073" style="position:absolute;flip:x;visibility:visible;mso-wrap-style:square" from="1524,7429" to="36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" strokecolor="windowText" strokeweight="1.5pt">
                      <v:stroke joinstyle="miter"/>
                    </v:line>
                    <v:line id="رابط مستقيم 70" o:spid="_x0000_s1074" style="position:absolute;rotation:90;flip:x;visibility:visible;mso-wrap-style:square" from="-930,10885" to="5882,10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" strokecolor="windowText" strokeweight="1.5pt">
                      <v:stroke joinstyle="miter"/>
                    </v:line>
                    <v:line id="رابط مستقيم 70" o:spid="_x0000_s1075" style="position:absolute;rotation:-90;flip:x y;visibility:visible;mso-wrap-style:square" from="-583,3512" to="5341,3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" strokecolor="windowText" strokeweight="1.5pt">
                      <v:stroke joinstyle="miter"/>
                    </v:line>
                  </v:group>
                  <v:line id="رابط مستقيم 70" o:spid="_x0000_s1076" style="position:absolute;rotation:-90;flip:x;visibility:visible;mso-wrap-style:square" from="15915,6704" to="26564,6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" strokecolor="windowText" strokeweight="1.5pt">
                    <v:stroke joinstyle="miter"/>
                  </v:line>
                  <v:line id="رابط مستقيم 70" o:spid="_x0000_s1077" style="position:absolute;rotation:-90;flip:x;visibility:visible;mso-wrap-style:square" from="-5324,6894" to="5324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" strokecolor="windowText" strokeweight="1.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75" o:spid="_x0000_s1078" type="#_x0000_t202" style="position:absolute;left:11817;top:2749;width:5164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" filled="f" stroked="f" strokeweight=".5pt">
                    <v:textbox>
                      <w:txbxContent>
                        <w:p w14:paraId="28A18F5C" w14:textId="77777777" w:rsidR="00284D46" w:rsidRPr="00C749A9" w:rsidRDefault="00284D46" w:rsidP="00284D46">
                          <w:pPr>
                            <w:rPr>
                              <w:b/>
                              <w:bCs/>
                              <w:color w:val="C00000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</w:rPr>
                                <m:t>0.2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</w:rPr>
                                <m:t>H</m:t>
                              </m:r>
                            </m:oMath>
                          </m:oMathPara>
                        </w:p>
                      </w:txbxContent>
                    </v:textbox>
                  </v:shape>
                  <v:line id="رابط مستقيم 70" o:spid="_x0000_s1079" style="position:absolute;flip:y;visibility:visible;mso-wrap-style:square" from="19145,-3350" to="19145,1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" strokecolor="windowText" strokeweight="1.5pt">
                    <v:stroke joinstyle="miter"/>
                  </v:line>
                  <v:line id="رابط مستقيم 70" o:spid="_x0000_s1080" style="position:absolute;flip:y;visibility:visible;mso-wrap-style:square" from="10179,-3274" to="10179,1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" strokecolor="windowText" strokeweight="1.5pt">
                    <v:stroke joinstyle="miter"/>
                  </v:line>
                  <v:line id="رابط مستقيم 70" o:spid="_x0000_s1081" style="position:absolute;visibility:visible;mso-wrap-style:square" from="10102,-3350" to="19225,-3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" strokecolor="windowText" strokeweight="1.5pt">
                    <v:stroke joinstyle="miter"/>
                  </v:line>
                  <v:shape id="مربع نص 75" o:spid="_x0000_s1082" type="#_x0000_t202" style="position:absolute;left:1810;top:-1724;width:5164;height:3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" filled="f" stroked="f" strokeweight=".5pt">
                    <v:textbox>
                      <w:txbxContent>
                        <w:p w14:paraId="590586AD" w14:textId="77777777" w:rsidR="00284D46" w:rsidRPr="00C749A9" w:rsidRDefault="00284D46" w:rsidP="00284D46">
                          <w:pPr>
                            <w:rPr>
                              <w:b/>
                              <w:bCs/>
                              <w:color w:val="C00000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</w:rPr>
                                <m:t>R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مجموعة 10" o:spid="_x0000_s1083" style="position:absolute;left:13335;width:3523;height:2774" coordorigin="7715,2760" coordsize="3523,2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">
                  <v:oval id="شكل بيضاوي 216" o:spid="_x0000_s1084" style="position:absolute;left:8191;top:2762;width:2560;height:2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" fillcolor="window" strokecolor="#172c51" strokeweight="1pt">
                    <v:stroke joinstyle="miter"/>
                  </v:oval>
                  <v:shape id="مربع نص 217" o:spid="_x0000_s1085" type="#_x0000_t202" style="position:absolute;left:7715;top:2760;width:3524;height:2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" filled="f" stroked="f" strokeweight=".5pt">
                    <v:textbox>
                      <w:txbxContent>
                        <w:p w14:paraId="1240845A" w14:textId="77777777" w:rsidR="00284D46" w:rsidRPr="00E1633C" w:rsidRDefault="00284D46" w:rsidP="00284D46">
                          <w:pPr>
                            <w:rPr>
                              <w:b/>
                              <w:bCs/>
                              <w:color w:val="C00000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</w:rPr>
                                <m:t>V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8678F9">
        <w:t xml:space="preserve"> </w:t>
      </w:r>
      <w:r w:rsidR="006A4AB7">
        <w:rPr>
          <w:rFonts w:hint="cs"/>
          <w:rtl/>
        </w:rPr>
        <w:t xml:space="preserve">السؤال </w:t>
      </w:r>
      <w:r w:rsidR="00AC430A">
        <w:rPr>
          <w:rFonts w:hint="cs"/>
          <w:rtl/>
        </w:rPr>
        <w:t>الرابع</w:t>
      </w:r>
      <w:r w:rsidR="006A4AB7">
        <w:rPr>
          <w:rFonts w:hint="cs"/>
          <w:rtl/>
        </w:rPr>
        <w:t xml:space="preserve"> (</w:t>
      </w:r>
      <w:r w:rsidR="00656BFC">
        <w:rPr>
          <w:rFonts w:hint="cs"/>
          <w:rtl/>
        </w:rPr>
        <w:t>ب</w:t>
      </w:r>
      <w:r w:rsidR="006A4AB7">
        <w:rPr>
          <w:rFonts w:hint="cs"/>
          <w:rtl/>
        </w:rPr>
        <w:t xml:space="preserve">)  </w:t>
      </w:r>
    </w:p>
    <w:p w14:paraId="4B8D6736" w14:textId="6A991184" w:rsidR="00656BFC" w:rsidRDefault="00656BFC" w:rsidP="00656BFC">
      <w:pPr>
        <w:pStyle w:val="2"/>
        <w:bidi/>
        <w:spacing w:after="120"/>
        <w:rPr>
          <w:b/>
          <w:bCs/>
          <w:rtl/>
        </w:rPr>
      </w:pPr>
      <w:r>
        <w:rPr>
          <w:rFonts w:hint="cs"/>
          <w:b/>
          <w:bCs/>
          <w:rtl/>
        </w:rPr>
        <w:t xml:space="preserve">في الدارة الكهربائية المجاورة إذا علمت أن معدل نمو التيار لحظة الإغلاق </w:t>
      </w:r>
      <m:oMath>
        <m:r>
          <m:rPr>
            <m:sty m:val="bi"/>
          </m:rPr>
          <w:rPr>
            <w:rFonts w:ascii="Cambria Math" w:hAnsi="Cambria Math"/>
          </w:rPr>
          <m:t>60</m:t>
        </m:r>
        <m:r>
          <m:rPr>
            <m:sty m:val="bi"/>
          </m:rPr>
          <w:rPr>
            <w:rFonts w:ascii="Cambria Math" w:hAnsi="Cambria Math"/>
          </w:rPr>
          <m:t>A/s</m:t>
        </m:r>
      </m:oMath>
      <w:r>
        <w:rPr>
          <w:rFonts w:hint="cs"/>
          <w:b/>
          <w:bCs/>
          <w:rtl/>
        </w:rPr>
        <w:t xml:space="preserve"> والقيمة العظمى للتيار </w:t>
      </w:r>
      <m:oMath>
        <m:r>
          <m:rPr>
            <m:sty m:val="bi"/>
          </m:rPr>
          <w:rPr>
            <w:rFonts w:ascii="Cambria Math" w:hAnsi="Cambria Math"/>
          </w:rPr>
          <m:t>2.4</m:t>
        </m:r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rFonts w:hint="cs"/>
          <w:b/>
          <w:bCs/>
          <w:rtl/>
        </w:rPr>
        <w:t xml:space="preserve"> بإهمال المقاومة الداخلية للبطارية والمحث احسب: </w:t>
      </w:r>
    </w:p>
    <w:p w14:paraId="6F4EC17A" w14:textId="49FE96A9" w:rsidR="00656BFC" w:rsidRDefault="00656BFC" w:rsidP="00656BFC">
      <w:pPr>
        <w:pStyle w:val="af3"/>
        <w:numPr>
          <w:ilvl w:val="0"/>
          <w:numId w:val="19"/>
        </w:numPr>
        <w:bidi/>
      </w:pPr>
      <w:r>
        <w:rPr>
          <w:rFonts w:hint="cs"/>
          <w:rtl/>
        </w:rPr>
        <w:t xml:space="preserve">قيمة المقاومة </w:t>
      </w:r>
      <m:oMath>
        <m:r>
          <w:rPr>
            <w:rFonts w:ascii="Cambria Math" w:hAnsi="Cambria Math"/>
          </w:rPr>
          <m:t>R</m:t>
        </m:r>
      </m:oMath>
      <w:r>
        <w:rPr>
          <w:rFonts w:hint="cs"/>
          <w:rtl/>
        </w:rPr>
        <w:t xml:space="preserve"> </w:t>
      </w:r>
    </w:p>
    <w:p w14:paraId="3D166692" w14:textId="59B3F001" w:rsidR="00284D46" w:rsidRDefault="00284D46" w:rsidP="00284D46">
      <w:pPr>
        <w:pStyle w:val="af3"/>
        <w:numPr>
          <w:ilvl w:val="0"/>
          <w:numId w:val="19"/>
        </w:numPr>
        <w:bidi/>
      </w:pPr>
      <w:r>
        <w:rPr>
          <w:rFonts w:hint="cs"/>
          <w:rtl/>
        </w:rPr>
        <w:t xml:space="preserve">أكبر طاقة يختزنها المحث </w:t>
      </w:r>
    </w:p>
    <w:p w14:paraId="29AED19F" w14:textId="327C0E58" w:rsidR="00284D46" w:rsidRPr="00656BFC" w:rsidRDefault="00284D46" w:rsidP="00284D46">
      <w:pPr>
        <w:pStyle w:val="af3"/>
        <w:numPr>
          <w:ilvl w:val="0"/>
          <w:numId w:val="19"/>
        </w:numPr>
        <w:bidi/>
        <w:rPr>
          <w:rtl/>
        </w:rPr>
      </w:pPr>
      <w:r>
        <w:rPr>
          <w:rFonts w:hint="cs"/>
          <w:rtl/>
        </w:rPr>
        <w:t xml:space="preserve">قراءة الفولتميتر عندما يكون تيار الدارة </w:t>
      </w:r>
      <m:oMath>
        <m:r>
          <w:rPr>
            <w:rFonts w:ascii="Cambria Math" w:hAnsi="Cambria Math"/>
          </w:rPr>
          <m:t>1A</m:t>
        </m:r>
      </m:oMath>
    </w:p>
    <w:p w14:paraId="68A5D7D2" w14:textId="7C5C8507" w:rsidR="000E4DDA" w:rsidRPr="000E4DDA" w:rsidRDefault="000E4DDA" w:rsidP="001B3541">
      <w:pPr>
        <w:bidi/>
        <w:spacing w:after="120"/>
        <w:rPr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51F1C037" wp14:editId="04685668">
                <wp:extent cx="5303520" cy="0"/>
                <wp:effectExtent l="0" t="38100" r="49530" b="57150"/>
                <wp:docPr id="1539919724" name="Straight Connector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3520" cy="0"/>
                        </a:xfrm>
                        <a:prstGeom prst="line">
                          <a:avLst/>
                        </a:prstGeom>
                        <a:ln w="952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2D0A49F" id="Straight Connector 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7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" strokecolor="#333 [3215]" strokeweight="7.5pt">
                <v:stroke joinstyle="miter"/>
                <w10:anchorlock/>
              </v:line>
            </w:pict>
          </mc:Fallback>
        </mc:AlternateContent>
      </w:r>
    </w:p>
    <w:p w14:paraId="5FE09AFC" w14:textId="1E3EE66C" w:rsidR="00284D46" w:rsidRDefault="006E64A3" w:rsidP="00284D46">
      <w:pPr>
        <w:bidi/>
        <w:spacing w:after="120" w:line="240" w:lineRule="auto"/>
        <w:rPr>
          <w:b/>
          <w:bCs/>
          <w:color w:val="000000" w:themeColor="text1"/>
          <w:rtl/>
        </w:rPr>
      </w:pPr>
      <w:r w:rsidRPr="00C800D5">
        <w:rPr>
          <w:rFonts w:hint="cs"/>
          <w:b/>
          <w:bCs/>
          <w:color w:val="C00000"/>
          <w:rtl/>
        </w:rPr>
        <w:t>الجواب (1</w:t>
      </w:r>
      <w:r w:rsidR="00AE55D7" w:rsidRPr="00C800D5">
        <w:rPr>
          <w:rFonts w:hint="cs"/>
          <w:b/>
          <w:bCs/>
          <w:color w:val="C00000"/>
          <w:rtl/>
        </w:rPr>
        <w:t xml:space="preserve">): </w:t>
      </w:r>
      <w:r w:rsidR="00284D46" w:rsidRPr="00D37D9D">
        <w:rPr>
          <w:rFonts w:cstheme="majorBidi" w:hint="cs"/>
          <w:b/>
          <w:bCs/>
          <w:color w:val="000000" w:themeColor="text1"/>
          <w:sz w:val="28"/>
          <w:szCs w:val="28"/>
          <w:rtl/>
        </w:rPr>
        <w:t xml:space="preserve">عند لحظة اغلاق الدارة تكون شدة التيار </w:t>
      </w:r>
      <m:oMath>
        <m:d>
          <m:dPr>
            <m:ctrlPr>
              <w:rPr>
                <w:rFonts w:ascii="Cambria Math" w:hAnsi="Cambria Math" w:cstheme="majorBidi"/>
                <w:b/>
                <w:bCs/>
                <w:color w:val="000000" w:themeColor="text1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  <m:r>
              <m:rPr>
                <m:sty m:val="b"/>
              </m:r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=0</m:t>
            </m:r>
          </m:e>
        </m:d>
      </m:oMath>
      <w:r w:rsidR="00284D46" w:rsidRPr="00D37D9D">
        <w:rPr>
          <w:rFonts w:cstheme="majorBidi" w:hint="cs"/>
          <w:b/>
          <w:bCs/>
          <w:color w:val="000000" w:themeColor="text1"/>
          <w:sz w:val="28"/>
          <w:szCs w:val="28"/>
          <w:rtl/>
        </w:rPr>
        <w:t xml:space="preserve"> حيث من العلاقة</w:t>
      </w:r>
      <w:r w:rsidR="00284D46">
        <w:rPr>
          <w:rFonts w:hint="cs"/>
          <w:b/>
          <w:bCs/>
          <w:color w:val="000000" w:themeColor="text1"/>
          <w:rtl/>
        </w:rPr>
        <w:t xml:space="preserve">  </w:t>
      </w:r>
    </w:p>
    <w:p w14:paraId="0737A9BC" w14:textId="1D1384E5" w:rsidR="00284D46" w:rsidRPr="00284D46" w:rsidRDefault="00284D46" w:rsidP="00284D46">
      <w:pPr>
        <w:bidi/>
        <w:spacing w:after="120" w:line="240" w:lineRule="auto"/>
        <w:rPr>
          <w:rFonts w:cstheme="majorBidi"/>
          <w:b/>
          <w:bCs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Cambria Math" w:hint="cs"/>
              <w:color w:val="000000" w:themeColor="text1"/>
              <w:sz w:val="28"/>
              <w:szCs w:val="28"/>
              <w:rtl/>
            </w:rPr>
            <m:t>ε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in</m:t>
              </m:r>
            </m:sub>
          </m:sSub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∆I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∆t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=I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R</m:t>
              </m:r>
            </m:e>
          </m:nary>
        </m:oMath>
      </m:oMathPara>
    </w:p>
    <w:p w14:paraId="3ECA24EC" w14:textId="48AE4787" w:rsidR="00284D46" w:rsidRPr="00284D46" w:rsidRDefault="00284D46" w:rsidP="00284D46">
      <w:pPr>
        <w:bidi/>
        <w:spacing w:after="120" w:line="240" w:lineRule="auto"/>
        <w:rPr>
          <w:rFonts w:cstheme="majorBidi"/>
          <w:b/>
          <w:bCs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Cambria Math" w:hint="cs"/>
              <w:color w:val="000000" w:themeColor="text1"/>
              <w:sz w:val="28"/>
              <w:szCs w:val="28"/>
              <w:rtl/>
            </w:rPr>
            <m:t>ε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in</m:t>
              </m:r>
            </m:sub>
          </m:sSub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∆I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∆t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=0.2×60=12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V</m:t>
          </m:r>
        </m:oMath>
      </m:oMathPara>
    </w:p>
    <w:p w14:paraId="12ED3878" w14:textId="16FCA544" w:rsidR="00284D46" w:rsidRDefault="00284D46" w:rsidP="00284D46">
      <w:pPr>
        <w:bidi/>
        <w:spacing w:after="120" w:line="240" w:lineRule="auto"/>
        <w:rPr>
          <w:rFonts w:cstheme="majorBidi"/>
          <w:b/>
          <w:bCs/>
          <w:color w:val="000000" w:themeColor="text1"/>
          <w:sz w:val="28"/>
          <w:szCs w:val="28"/>
          <w:rtl/>
        </w:rPr>
      </w:pPr>
      <w:r>
        <w:rPr>
          <w:rFonts w:cstheme="majorBidi" w:hint="cs"/>
          <w:b/>
          <w:bCs/>
          <w:color w:val="000000" w:themeColor="text1"/>
          <w:sz w:val="28"/>
          <w:szCs w:val="28"/>
          <w:rtl/>
        </w:rPr>
        <w:t xml:space="preserve">عندما يصل التيار إلى قيمته العظمى يكون </w:t>
      </w:r>
      <m:oMath>
        <m:d>
          <m:dPr>
            <m:ctrlPr>
              <w:rPr>
                <w:rFonts w:ascii="Cambria Math" w:hAnsi="Cambria Math" w:cstheme="majorBidi"/>
                <w:b/>
                <w:bCs/>
                <w:i/>
                <w:color w:val="000000" w:themeColor="text1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</w:rPr>
                  <m:t>∆I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</w:rPr>
                  <m:t>∆t</m:t>
                </m:r>
              </m:den>
            </m:f>
            <m:r>
              <m:rPr>
                <m:sty m:val="bi"/>
              </m:r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=0</m:t>
            </m:r>
          </m:e>
        </m:d>
      </m:oMath>
      <w:r>
        <w:rPr>
          <w:rFonts w:cstheme="majorBidi" w:hint="cs"/>
          <w:b/>
          <w:bCs/>
          <w:color w:val="000000" w:themeColor="text1"/>
          <w:sz w:val="28"/>
          <w:szCs w:val="28"/>
          <w:rtl/>
        </w:rPr>
        <w:t xml:space="preserve"> إذا  </w:t>
      </w:r>
    </w:p>
    <w:p w14:paraId="073422D3" w14:textId="785E6E6A" w:rsidR="00284D46" w:rsidRPr="00284D46" w:rsidRDefault="00284D46" w:rsidP="00284D46">
      <w:pPr>
        <w:bidi/>
        <w:spacing w:after="120" w:line="240" w:lineRule="auto"/>
        <w:rPr>
          <w:rFonts w:cstheme="majorBidi" w:hint="cs"/>
          <w:b/>
          <w:bCs/>
          <w:i/>
          <w:color w:val="000000" w:themeColor="text1"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hAnsi="Cambria Math" w:cs="Cambria Math" w:hint="cs"/>
              <w:color w:val="000000" w:themeColor="text1"/>
              <w:sz w:val="28"/>
              <w:szCs w:val="28"/>
              <w:rtl/>
            </w:rPr>
            <m:t>ε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=I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R</m:t>
              </m:r>
            </m:e>
          </m:nary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⟹R=</m:t>
          </m:r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ε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I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12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2.4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  <w:color w:val="C00000"/>
              <w:sz w:val="28"/>
              <w:szCs w:val="28"/>
            </w:rPr>
            <m:t>=5</m:t>
          </m:r>
          <m:r>
            <m:rPr>
              <m:sty m:val="b"/>
            </m:rPr>
            <w:rPr>
              <w:rFonts w:ascii="Cambria Math" w:hAnsi="Cambria Math" w:cstheme="majorBidi"/>
              <w:color w:val="C00000"/>
              <w:sz w:val="28"/>
              <w:szCs w:val="28"/>
            </w:rPr>
            <m:t>Ω</m:t>
          </m:r>
        </m:oMath>
      </m:oMathPara>
    </w:p>
    <w:p w14:paraId="5B6FDEBE" w14:textId="77777777" w:rsidR="00A42094" w:rsidRDefault="005C3807" w:rsidP="00A42094">
      <w:pPr>
        <w:bidi/>
        <w:spacing w:after="120" w:line="240" w:lineRule="auto"/>
        <w:rPr>
          <w:rFonts w:cstheme="majorBidi"/>
          <w:b/>
          <w:bCs/>
          <w:color w:val="333333" w:themeColor="text2"/>
          <w:sz w:val="32"/>
          <w:szCs w:val="26"/>
        </w:rPr>
      </w:pPr>
      <w:r w:rsidRPr="00C800D5">
        <w:rPr>
          <w:rFonts w:hint="cs"/>
          <w:b/>
          <w:bCs/>
          <w:color w:val="C00000"/>
          <w:rtl/>
        </w:rPr>
        <w:t xml:space="preserve">الجواب </w:t>
      </w:r>
      <w:r>
        <w:rPr>
          <w:rFonts w:hint="cs"/>
          <w:b/>
          <w:bCs/>
          <w:color w:val="C00000"/>
          <w:rtl/>
        </w:rPr>
        <w:t xml:space="preserve">(2) </w:t>
      </w:r>
      <w:r w:rsidR="00A42094" w:rsidRPr="00D37D9D">
        <w:rPr>
          <w:rFonts w:cstheme="majorBidi" w:hint="cs"/>
          <w:b/>
          <w:bCs/>
          <w:color w:val="000000" w:themeColor="text1"/>
          <w:sz w:val="28"/>
          <w:szCs w:val="28"/>
          <w:rtl/>
        </w:rPr>
        <w:t>أكبر طاقة يختزنها المحث</w:t>
      </w:r>
      <w:r w:rsidR="00A42094">
        <w:rPr>
          <w:rFonts w:cstheme="majorBidi" w:hint="cs"/>
          <w:b/>
          <w:bCs/>
          <w:color w:val="333333" w:themeColor="text2"/>
          <w:sz w:val="32"/>
          <w:szCs w:val="26"/>
          <w:rtl/>
        </w:rPr>
        <w:t xml:space="preserve"> </w:t>
      </w:r>
      <w:r w:rsidRPr="005C3807">
        <w:rPr>
          <w:rFonts w:cstheme="majorBidi" w:hint="cs"/>
          <w:b/>
          <w:bCs/>
          <w:color w:val="333333" w:themeColor="text2"/>
          <w:sz w:val="32"/>
          <w:szCs w:val="26"/>
          <w:rtl/>
        </w:rPr>
        <w:t xml:space="preserve"> </w:t>
      </w:r>
    </w:p>
    <w:p w14:paraId="0B508A63" w14:textId="35E8B6AE" w:rsidR="00A42094" w:rsidRPr="00A42094" w:rsidRDefault="00A42094" w:rsidP="00A42094">
      <w:pPr>
        <w:bidi/>
        <w:spacing w:after="120" w:line="240" w:lineRule="auto"/>
        <w:rPr>
          <w:rFonts w:cstheme="majorBidi"/>
          <w:b/>
          <w:bCs/>
          <w:color w:val="C00000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theme="majorBidi"/>
              <w:color w:val="333333" w:themeColor="text2"/>
              <w:sz w:val="28"/>
              <w:szCs w:val="28"/>
            </w:rPr>
            <m:t>E=</m:t>
          </m:r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color w:val="333333" w:themeColor="text2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color w:val="333333" w:themeColor="text2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color w:val="333333" w:themeColor="text2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theme="majorBidi"/>
                  <w:b/>
                  <w:bCs/>
                  <w:color w:val="333333" w:themeColor="text2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333333" w:themeColor="text2"/>
                  <w:sz w:val="28"/>
                  <w:szCs w:val="28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color w:val="333333" w:themeColor="text2"/>
                  <w:sz w:val="28"/>
                  <w:szCs w:val="28"/>
                </w:rPr>
                <m:t>in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b/>
                  <w:bCs/>
                  <w:color w:val="333333" w:themeColor="text2"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333333" w:themeColor="text2"/>
                  <w:sz w:val="28"/>
                  <w:szCs w:val="28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 w:hint="cs"/>
                  <w:color w:val="333333" w:themeColor="text2"/>
                  <w:sz w:val="28"/>
                  <w:szCs w:val="28"/>
                  <w:rtl/>
                </w:rPr>
                <m:t>نهائي</m:t>
              </m:r>
            </m:sub>
            <m:sup>
              <m:r>
                <m:rPr>
                  <m:sty m:val="bi"/>
                </m:rPr>
                <w:rPr>
                  <w:rFonts w:ascii="Cambria Math" w:hAnsi="Cambria Math" w:cstheme="majorBidi"/>
                  <w:color w:val="333333" w:themeColor="text2"/>
                  <w:sz w:val="28"/>
                  <w:szCs w:val="28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 w:cstheme="majorBidi"/>
              <w:color w:val="333333" w:themeColor="text2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ajorBidi"/>
                  <w:b/>
                  <w:bCs/>
                  <w:color w:val="333333" w:themeColor="text2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color w:val="333333" w:themeColor="text2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color w:val="333333" w:themeColor="text2"/>
                  <w:sz w:val="28"/>
                  <w:szCs w:val="28"/>
                </w:rPr>
                <m:t>2</m:t>
              </m:r>
            </m:den>
          </m:f>
          <m:r>
            <m:rPr>
              <m:sty m:val="b"/>
            </m:rPr>
            <w:rPr>
              <w:rFonts w:ascii="Cambria Math" w:hAnsi="Cambria Math" w:cstheme="majorBidi"/>
              <w:color w:val="333333" w:themeColor="text2"/>
              <w:sz w:val="28"/>
              <w:szCs w:val="28"/>
              <w:rtl/>
            </w:rPr>
            <m:t>×</m:t>
          </m:r>
          <m:r>
            <m:rPr>
              <m:sty m:val="b"/>
            </m:rPr>
            <w:rPr>
              <w:rFonts w:ascii="Cambria Math" w:hAnsi="Cambria Math" w:cstheme="majorBidi"/>
              <w:color w:val="333333" w:themeColor="text2"/>
              <w:sz w:val="28"/>
              <w:szCs w:val="28"/>
            </w:rPr>
            <m:t>0.2×</m:t>
          </m:r>
          <m:sSup>
            <m:sSupPr>
              <m:ctrlPr>
                <w:rPr>
                  <w:rFonts w:ascii="Cambria Math" w:hAnsi="Cambria Math" w:cstheme="majorBidi"/>
                  <w:b/>
                  <w:bCs/>
                  <w:color w:val="333333" w:themeColor="text2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333333" w:themeColor="text2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333333" w:themeColor="text2"/>
                      <w:sz w:val="28"/>
                      <w:szCs w:val="28"/>
                    </w:rPr>
                    <m:t>2.4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theme="majorBidi"/>
                  <w:color w:val="333333" w:themeColor="text2"/>
                  <w:sz w:val="28"/>
                  <w:szCs w:val="28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 w:cstheme="majorBidi"/>
              <w:color w:val="C00000"/>
              <w:sz w:val="28"/>
              <w:szCs w:val="28"/>
            </w:rPr>
            <m:t>=0.576J</m:t>
          </m:r>
        </m:oMath>
      </m:oMathPara>
    </w:p>
    <w:p w14:paraId="371DFD8E" w14:textId="474DE085" w:rsidR="00A42094" w:rsidRDefault="005C3807" w:rsidP="00A42094">
      <w:pPr>
        <w:bidi/>
        <w:spacing w:after="120" w:line="240" w:lineRule="auto"/>
        <w:rPr>
          <w:rFonts w:cstheme="majorBidi"/>
          <w:b/>
          <w:bCs/>
          <w:color w:val="333333" w:themeColor="text2"/>
          <w:sz w:val="28"/>
          <w:szCs w:val="28"/>
          <w:rtl/>
        </w:rPr>
      </w:pPr>
      <m:oMathPara>
        <m:oMath>
          <m:r>
            <m:rPr>
              <m:sty m:val="b"/>
            </m:rPr>
            <w:rPr>
              <w:rFonts w:ascii="Cambria Math" w:hAnsi="Cambria Math" w:cstheme="majorBidi"/>
              <w:color w:val="333333" w:themeColor="text2"/>
              <w:sz w:val="28"/>
              <w:szCs w:val="28"/>
              <w:rtl/>
            </w:rPr>
            <w:br/>
          </m:r>
        </m:oMath>
      </m:oMathPara>
      <w:r w:rsidR="00A42094" w:rsidRPr="00C800D5">
        <w:rPr>
          <w:rFonts w:hint="cs"/>
          <w:b/>
          <w:bCs/>
          <w:color w:val="C00000"/>
          <w:rtl/>
        </w:rPr>
        <w:t xml:space="preserve">الجواب </w:t>
      </w:r>
      <w:r w:rsidR="00A42094">
        <w:rPr>
          <w:rFonts w:hint="cs"/>
          <w:b/>
          <w:bCs/>
          <w:color w:val="C00000"/>
          <w:rtl/>
        </w:rPr>
        <w:t>(</w:t>
      </w:r>
      <w:r w:rsidR="00A42094">
        <w:rPr>
          <w:b/>
          <w:bCs/>
          <w:color w:val="C00000"/>
        </w:rPr>
        <w:t>3</w:t>
      </w:r>
      <w:r w:rsidR="00A42094">
        <w:rPr>
          <w:rFonts w:hint="cs"/>
          <w:b/>
          <w:bCs/>
          <w:color w:val="C00000"/>
          <w:rtl/>
        </w:rPr>
        <w:t>)</w:t>
      </w:r>
      <w:r w:rsidR="00A42094">
        <w:rPr>
          <w:b/>
          <w:bCs/>
          <w:color w:val="C00000"/>
        </w:rPr>
        <w:t xml:space="preserve"> </w:t>
      </w:r>
      <w:r w:rsidR="00A42094" w:rsidRPr="00A42094">
        <w:rPr>
          <w:rFonts w:cstheme="majorBidi" w:hint="cs"/>
          <w:b/>
          <w:bCs/>
          <w:color w:val="333333" w:themeColor="text2"/>
          <w:sz w:val="28"/>
          <w:szCs w:val="28"/>
          <w:rtl/>
        </w:rPr>
        <w:t xml:space="preserve">قراءة الفولتميتر عندما تكون شدة التيار </w:t>
      </w:r>
      <m:oMath>
        <m:r>
          <m:rPr>
            <m:sty m:val="b"/>
          </m:rPr>
          <w:rPr>
            <w:rFonts w:ascii="Cambria Math" w:hAnsi="Cambria Math" w:cstheme="majorBidi"/>
            <w:color w:val="333333" w:themeColor="text2"/>
            <w:sz w:val="28"/>
            <w:szCs w:val="28"/>
          </w:rPr>
          <m:t>1</m:t>
        </m:r>
        <m:r>
          <m:rPr>
            <m:sty m:val="bi"/>
          </m:rPr>
          <w:rPr>
            <w:rFonts w:ascii="Cambria Math" w:hAnsi="Cambria Math" w:cstheme="majorBidi"/>
            <w:color w:val="333333" w:themeColor="text2"/>
            <w:sz w:val="28"/>
            <w:szCs w:val="28"/>
          </w:rPr>
          <m:t>A</m:t>
        </m:r>
      </m:oMath>
      <w:r w:rsidR="00A42094" w:rsidRPr="00A42094">
        <w:rPr>
          <w:rFonts w:cstheme="majorBidi" w:hint="cs"/>
          <w:b/>
          <w:bCs/>
          <w:color w:val="333333" w:themeColor="text2"/>
          <w:sz w:val="28"/>
          <w:szCs w:val="28"/>
          <w:rtl/>
        </w:rPr>
        <w:t xml:space="preserve"> والتي تمثل</w:t>
      </w:r>
      <w:r w:rsidR="00A42094">
        <w:rPr>
          <w:rFonts w:cstheme="majorBidi" w:hint="cs"/>
          <w:b/>
          <w:bCs/>
          <w:color w:val="333333" w:themeColor="text2"/>
          <w:sz w:val="28"/>
          <w:szCs w:val="28"/>
          <w:rtl/>
        </w:rPr>
        <w:t xml:space="preserve"> القوة الدافعة الحثية </w:t>
      </w:r>
    </w:p>
    <w:p w14:paraId="602CE1D9" w14:textId="57C18AC8" w:rsidR="00A42094" w:rsidRDefault="00A42094" w:rsidP="00A42094">
      <w:pPr>
        <w:bidi/>
        <w:spacing w:after="120" w:line="240" w:lineRule="auto"/>
        <w:rPr>
          <w:rFonts w:cstheme="majorBidi"/>
          <w:b/>
          <w:bCs/>
          <w:color w:val="333333" w:themeColor="text2"/>
          <w:sz w:val="28"/>
          <w:szCs w:val="28"/>
          <w:rtl/>
        </w:rPr>
      </w:pPr>
      <w:r>
        <w:rPr>
          <w:rFonts w:cstheme="majorBidi" w:hint="cs"/>
          <w:b/>
          <w:bCs/>
          <w:color w:val="333333" w:themeColor="text2"/>
          <w:sz w:val="28"/>
          <w:szCs w:val="28"/>
          <w:rtl/>
        </w:rPr>
        <w:t xml:space="preserve">نحسب أولاً </w:t>
      </w:r>
      <m:oMath>
        <m:f>
          <m:fPr>
            <m:ctrlPr>
              <w:rPr>
                <w:rFonts w:ascii="Cambria Math" w:hAnsi="Cambria Math" w:cstheme="majorBidi"/>
                <w:b/>
                <w:bCs/>
                <w:i/>
                <w:color w:val="333333" w:themeColor="text2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color w:val="333333" w:themeColor="text2"/>
                <w:sz w:val="28"/>
                <w:szCs w:val="28"/>
              </w:rPr>
              <m:t>∆I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color w:val="333333" w:themeColor="text2"/>
                <w:sz w:val="28"/>
                <w:szCs w:val="28"/>
              </w:rPr>
              <m:t>∆t</m:t>
            </m:r>
          </m:den>
        </m:f>
      </m:oMath>
      <w:r>
        <w:rPr>
          <w:rFonts w:cstheme="majorBidi" w:hint="cs"/>
          <w:b/>
          <w:bCs/>
          <w:color w:val="333333" w:themeColor="text2"/>
          <w:sz w:val="28"/>
          <w:szCs w:val="28"/>
          <w:rtl/>
        </w:rPr>
        <w:t xml:space="preserve"> عندما تكون شدة التيار </w:t>
      </w:r>
      <m:oMath>
        <m:r>
          <m:rPr>
            <m:sty m:val="bi"/>
          </m:rPr>
          <w:rPr>
            <w:rFonts w:ascii="Cambria Math" w:hAnsi="Cambria Math" w:cstheme="majorBidi"/>
            <w:color w:val="333333" w:themeColor="text2"/>
            <w:sz w:val="28"/>
            <w:szCs w:val="28"/>
          </w:rPr>
          <m:t>1</m:t>
        </m:r>
        <m:r>
          <m:rPr>
            <m:sty m:val="bi"/>
          </m:rPr>
          <w:rPr>
            <w:rFonts w:ascii="Cambria Math" w:hAnsi="Cambria Math" w:cstheme="majorBidi"/>
            <w:color w:val="333333" w:themeColor="text2"/>
            <w:sz w:val="28"/>
            <w:szCs w:val="28"/>
          </w:rPr>
          <m:t>A</m:t>
        </m:r>
      </m:oMath>
      <w:r>
        <w:rPr>
          <w:rFonts w:cstheme="majorBidi" w:hint="cs"/>
          <w:b/>
          <w:bCs/>
          <w:color w:val="333333" w:themeColor="text2"/>
          <w:sz w:val="28"/>
          <w:szCs w:val="28"/>
          <w:rtl/>
        </w:rPr>
        <w:t xml:space="preserve"> من العلاقة </w:t>
      </w:r>
    </w:p>
    <w:p w14:paraId="15A01314" w14:textId="77777777" w:rsidR="00A42094" w:rsidRPr="00A42094" w:rsidRDefault="00A42094" w:rsidP="00A42094">
      <w:pPr>
        <w:bidi/>
        <w:spacing w:after="120" w:line="240" w:lineRule="auto"/>
        <w:rPr>
          <w:rFonts w:cstheme="majorBidi" w:hint="cs"/>
          <w:b/>
          <w:bCs/>
          <w:i/>
          <w:color w:val="333333" w:themeColor="text2"/>
          <w:sz w:val="28"/>
          <w:szCs w:val="28"/>
          <w:rtl/>
        </w:rPr>
      </w:pPr>
    </w:p>
    <w:p w14:paraId="555A8126" w14:textId="5D8CB5A9" w:rsidR="00A42094" w:rsidRPr="00A42094" w:rsidRDefault="00A42094" w:rsidP="00A42094">
      <w:pPr>
        <w:bidi/>
        <w:spacing w:after="120" w:line="240" w:lineRule="auto"/>
        <w:rPr>
          <w:rFonts w:cstheme="majorBidi"/>
          <w:b/>
          <w:bCs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Cambria Math" w:hint="cs"/>
              <w:color w:val="000000" w:themeColor="text1"/>
              <w:sz w:val="28"/>
              <w:szCs w:val="28"/>
              <w:rtl/>
            </w:rPr>
            <m:t>ε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in</m:t>
              </m:r>
            </m:sub>
          </m:sSub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∆I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∆t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=I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R</m:t>
              </m:r>
            </m:e>
          </m:nary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⟹</m:t>
          </m:r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∆I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∆t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ε-IR</m:t>
              </m:r>
            </m:num>
            <m:den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00" w:themeColor="text1"/>
                      <w:sz w:val="28"/>
                      <w:szCs w:val="28"/>
                    </w:rPr>
                    <m:t>in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12-1×5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0.2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=14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A/s</m:t>
          </m:r>
        </m:oMath>
      </m:oMathPara>
    </w:p>
    <w:p w14:paraId="02D44470" w14:textId="61B8458B" w:rsidR="00A42094" w:rsidRPr="00D37D9D" w:rsidRDefault="00A42094" w:rsidP="00A42094">
      <w:pPr>
        <w:bidi/>
        <w:spacing w:after="120" w:line="240" w:lineRule="auto"/>
        <w:rPr>
          <w:rFonts w:cstheme="majorBidi"/>
          <w:b/>
          <w:bCs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in</m:t>
              </m:r>
            </m:sub>
          </m:sSub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∆I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color w:val="000000" w:themeColor="text1"/>
                  <w:sz w:val="28"/>
                  <w:szCs w:val="28"/>
                </w:rPr>
                <m:t>∆t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=0.2×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8"/>
              <w:szCs w:val="28"/>
            </w:rPr>
            <m:t>14=</m:t>
          </m:r>
          <m:r>
            <m:rPr>
              <m:sty m:val="bi"/>
            </m:rPr>
            <w:rPr>
              <w:rFonts w:ascii="Cambria Math" w:hAnsi="Cambria Math" w:cstheme="majorBidi"/>
              <w:color w:val="C00000"/>
              <w:sz w:val="28"/>
              <w:szCs w:val="28"/>
            </w:rPr>
            <m:t>2.8</m:t>
          </m:r>
          <m:r>
            <m:rPr>
              <m:sty m:val="bi"/>
            </m:rPr>
            <w:rPr>
              <w:rFonts w:ascii="Cambria Math" w:hAnsi="Cambria Math" w:cstheme="majorBidi"/>
              <w:color w:val="C00000"/>
              <w:sz w:val="28"/>
              <w:szCs w:val="28"/>
            </w:rPr>
            <m:t>V</m:t>
          </m:r>
        </m:oMath>
      </m:oMathPara>
    </w:p>
    <w:p w14:paraId="5D30701E" w14:textId="114F5DD8" w:rsidR="00AE55D7" w:rsidRPr="00D37D9D" w:rsidRDefault="00D37D9D" w:rsidP="00D37D9D">
      <w:pPr>
        <w:bidi/>
        <w:spacing w:after="120" w:line="240" w:lineRule="auto"/>
        <w:rPr>
          <w:rFonts w:cstheme="majorBidi" w:hint="cs"/>
          <w:b/>
          <w:bCs/>
          <w:color w:val="000000" w:themeColor="text1"/>
          <w:sz w:val="28"/>
          <w:szCs w:val="28"/>
        </w:rPr>
      </w:pPr>
      <w:r>
        <w:rPr>
          <w:rFonts w:cstheme="majorBidi" w:hint="cs"/>
          <w:b/>
          <w:bCs/>
          <w:color w:val="000000" w:themeColor="text1"/>
          <w:sz w:val="28"/>
          <w:szCs w:val="28"/>
          <w:rtl/>
        </w:rPr>
        <w:t xml:space="preserve">وهي قراءة الفولتميتر </w:t>
      </w:r>
    </w:p>
    <w:sectPr w:rsidR="00AE55D7" w:rsidRPr="00D37D9D" w:rsidSect="006F3C90">
      <w:headerReference w:type="default" r:id="rId8"/>
      <w:footerReference w:type="default" r:id="rId9"/>
      <w:headerReference w:type="first" r:id="rId10"/>
      <w:footerReference w:type="first" r:id="rId11"/>
      <w:pgSz w:w="10800" w:h="16272" w:code="6"/>
      <w:pgMar w:top="1080" w:right="1224" w:bottom="1728" w:left="1224" w:header="1080" w:footer="7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C0FBC" w14:textId="77777777" w:rsidR="00D201F1" w:rsidRDefault="00D201F1">
      <w:pPr>
        <w:spacing w:after="0" w:line="240" w:lineRule="auto"/>
      </w:pPr>
      <w:r>
        <w:separator/>
      </w:r>
    </w:p>
  </w:endnote>
  <w:endnote w:type="continuationSeparator" w:id="0">
    <w:p w14:paraId="31ED4D14" w14:textId="77777777" w:rsidR="00D201F1" w:rsidRDefault="00D20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 Hamah AlHorra">
    <w:panose1 w:val="00000500000000000000"/>
    <w:charset w:val="B2"/>
    <w:family w:val="modern"/>
    <w:notTrueType/>
    <w:pitch w:val="variable"/>
    <w:sig w:usb0="00002001" w:usb1="0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3849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208C7A" w14:textId="77777777" w:rsidR="00756B5A" w:rsidRDefault="008678F9">
        <w:pPr>
          <w:pStyle w:val="ab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Style w:val="ad"/>
            <w:noProof/>
            <w:lang w:eastAsia="en-US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581B38E7" wp14:editId="2762DD3F">
                  <wp:simplePos x="0" y="0"/>
                  <wp:positionH relativeFrom="page">
                    <wp:posOffset>685800</wp:posOffset>
                  </wp:positionH>
                  <wp:positionV relativeFrom="page">
                    <wp:posOffset>9144000</wp:posOffset>
                  </wp:positionV>
                  <wp:extent cx="5029200" cy="0"/>
                  <wp:effectExtent l="0" t="0" r="19050" b="19050"/>
                  <wp:wrapNone/>
                  <wp:docPr id="9" name="Straight Connector 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292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40FC8B9D" id="Straight Connector 9" o:spid="_x0000_s1026" alt="&quot;&quot;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10in" to="450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" strokecolor="#ccc [3214]" strokeweight="1pt">
                  <v:stroke joinstyle="miter"/>
                  <w10:wrap anchorx="page" anchory="page"/>
                </v:lin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612F5" w14:textId="77777777" w:rsidR="00756B5A" w:rsidRPr="00347EC1" w:rsidRDefault="0094796B" w:rsidP="0094796B">
    <w:pPr>
      <w:pStyle w:val="ab"/>
      <w:bidi/>
      <w:rPr>
        <w:rtl/>
      </w:rPr>
    </w:pPr>
    <w:r>
      <w:rPr>
        <w:rFonts w:hint="cs"/>
        <w:rtl/>
      </w:rPr>
      <w:t>اعداد: أ. سعيد نعيم المدهون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9631D" w14:textId="77777777" w:rsidR="00D201F1" w:rsidRDefault="00D201F1">
      <w:pPr>
        <w:spacing w:after="0" w:line="240" w:lineRule="auto"/>
      </w:pPr>
      <w:r>
        <w:separator/>
      </w:r>
    </w:p>
  </w:footnote>
  <w:footnote w:type="continuationSeparator" w:id="0">
    <w:p w14:paraId="06AB3DF2" w14:textId="77777777" w:rsidR="00D201F1" w:rsidRDefault="00D20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7D0FB" w14:textId="77777777" w:rsidR="00756B5A" w:rsidRDefault="008678F9">
    <w:pPr>
      <w:pStyle w:val="aa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F9E109" wp14:editId="463AC819">
              <wp:simplePos x="0" y="0"/>
              <mc:AlternateContent>
                <mc:Choice Requires="wp14">
                  <wp:positionH relativeFrom="page">
                    <wp14:pctPosHOffset>8800</wp14:pctPosHOffset>
                  </wp:positionH>
                </mc:Choice>
                <mc:Fallback>
                  <wp:positionH relativeFrom="page">
                    <wp:posOffset>603250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6400</wp14:pctPosVOffset>
                  </wp:positionV>
                </mc:Choice>
                <mc:Fallback>
                  <wp:positionV relativeFrom="page">
                    <wp:posOffset>661035</wp:posOffset>
                  </wp:positionV>
                </mc:Fallback>
              </mc:AlternateContent>
              <wp:extent cx="6400800" cy="0"/>
              <wp:effectExtent l="0" t="38100" r="56515" b="57150"/>
              <wp:wrapNone/>
              <wp:docPr id="1" name="Straight Connector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83100</wp14:pctWidth>
              </wp14:sizeRelH>
            </wp:anchor>
          </w:drawing>
        </mc:Choice>
        <mc:Fallback>
          <w:pict>
            <v:line w14:anchorId="7F575ADB" id="Straight Connector 1" o:spid="_x0000_s1026" alt="&quot;&quot;" style="position:absolute;z-index:251659264;visibility:visible;mso-wrap-style:square;mso-width-percent:831;mso-left-percent:88;mso-top-percent:64;mso-wrap-distance-left:9pt;mso-wrap-distance-top:0;mso-wrap-distance-right:9pt;mso-wrap-distance-bottom:0;mso-position-horizontal-relative:page;mso-position-vertical-relative:page;mso-width-percent:831;mso-left-percent:88;mso-top-percent:64;mso-width-relative:page" from="0,0" to="7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" strokecolor="#333 [3215]" strokeweight="7.5pt">
              <v:stroke joinstyle="miter"/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B41F2" w14:textId="096454AC" w:rsidR="00756B5A" w:rsidRDefault="00E629D2">
    <w:pPr>
      <w:pStyle w:val="aa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CE7FDF" wp14:editId="563067A4">
              <wp:simplePos x="0" y="0"/>
              <wp:positionH relativeFrom="page">
                <wp:posOffset>560720</wp:posOffset>
              </wp:positionH>
              <wp:positionV relativeFrom="page">
                <wp:posOffset>264632</wp:posOffset>
              </wp:positionV>
              <wp:extent cx="6400800" cy="0"/>
              <wp:effectExtent l="0" t="38100" r="56515" b="57150"/>
              <wp:wrapNone/>
              <wp:docPr id="8" name="Straight Connector 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83100</wp14:pctWidth>
              </wp14:sizeRelH>
            </wp:anchor>
          </w:drawing>
        </mc:Choice>
        <mc:Fallback>
          <w:pict>
            <v:line w14:anchorId="104230CC" id="Straight Connector 8" o:spid="_x0000_s1026" alt="&quot;&quot;" style="position:absolute;z-index:251664384;visibility:visible;mso-wrap-style:square;mso-width-percent:831;mso-wrap-distance-left:9pt;mso-wrap-distance-top:0;mso-wrap-distance-right:9pt;mso-wrap-distance-bottom:0;mso-position-horizontal:absolute;mso-position-horizontal-relative:page;mso-position-vertical:absolute;mso-position-vertical-relative:page;mso-width-percent:831;mso-width-relative:page" from="44.15pt,20.85pt" to="548.1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" strokecolor="#333 [3215]" strokeweight="7.5pt">
              <v:stroke joinstyle="miter"/>
              <w10:wrap anchorx="page" anchory="page"/>
            </v:line>
          </w:pict>
        </mc:Fallback>
      </mc:AlternateContent>
    </w:r>
    <w:r w:rsidR="0094796B">
      <w:rPr>
        <w:rFonts w:hint="cs"/>
        <w:noProof/>
        <w:rtl/>
        <w:lang w:val="ar-SA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3F93EE2" wp14:editId="3BEE6880">
              <wp:simplePos x="0" y="0"/>
              <wp:positionH relativeFrom="column">
                <wp:posOffset>3588385</wp:posOffset>
              </wp:positionH>
              <wp:positionV relativeFrom="paragraph">
                <wp:posOffset>-291524</wp:posOffset>
              </wp:positionV>
              <wp:extent cx="1881058" cy="711793"/>
              <wp:effectExtent l="0" t="0" r="0" b="50800"/>
              <wp:wrapNone/>
              <wp:docPr id="1667205799" name="مجموعة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058" cy="711793"/>
                        <a:chOff x="285999" y="590549"/>
                        <a:chExt cx="1881058" cy="711793"/>
                      </a:xfrm>
                    </wpg:grpSpPr>
                    <wpg:grpSp>
                      <wpg:cNvPr id="706169651" name="مجموعة 18"/>
                      <wpg:cNvGrpSpPr/>
                      <wpg:grpSpPr>
                        <a:xfrm>
                          <a:off x="561719" y="590549"/>
                          <a:ext cx="1605338" cy="671996"/>
                          <a:chOff x="-152656" y="371474"/>
                          <a:chExt cx="1605338" cy="671996"/>
                        </a:xfrm>
                      </wpg:grpSpPr>
                      <pic:pic xmlns:pic="http://schemas.openxmlformats.org/drawingml/2006/picture">
                        <pic:nvPicPr>
                          <pic:cNvPr id="297538309" name="رسم 9" descr="مشهد جسر خطوط عريضة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6452" y="552450"/>
                            <a:ext cx="1469134" cy="491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8505589" name="مربع نص 17"/>
                        <wps:cNvSpPr txBox="1"/>
                        <wps:spPr>
                          <a:xfrm>
                            <a:off x="-152656" y="371474"/>
                            <a:ext cx="1233867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A74EFC" w14:textId="77777777" w:rsidR="0094796B" w:rsidRPr="00825634" w:rsidRDefault="0094796B" w:rsidP="0094796B">
                              <w:pPr>
                                <w:bidi/>
                                <w:rPr>
                                  <w:rFonts w:cs="Ara Hamah AlHorra"/>
                                  <w:sz w:val="32"/>
                                  <w:szCs w:val="32"/>
                                </w:rPr>
                              </w:pPr>
                              <w:r w:rsidRPr="00825634">
                                <w:rPr>
                                  <w:rFonts w:cs="Ara Hamah AlHorra" w:hint="cs"/>
                                  <w:sz w:val="32"/>
                                  <w:szCs w:val="32"/>
                                  <w:rtl/>
                                </w:rPr>
                                <w:t xml:space="preserve">أيسر الفيزياء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406583953" name="مجموعة 16"/>
                      <wpg:cNvGrpSpPr/>
                      <wpg:grpSpPr>
                        <a:xfrm>
                          <a:off x="285999" y="662262"/>
                          <a:ext cx="640080" cy="640080"/>
                          <a:chOff x="285999" y="662262"/>
                          <a:chExt cx="640080" cy="640080"/>
                        </a:xfrm>
                      </wpg:grpSpPr>
                      <wpg:grpSp>
                        <wpg:cNvPr id="37868629" name="مجموعة 12"/>
                        <wpg:cNvGrpSpPr/>
                        <wpg:grpSpPr>
                          <a:xfrm>
                            <a:off x="285999" y="662262"/>
                            <a:ext cx="640080" cy="640080"/>
                            <a:chOff x="285999" y="662262"/>
                            <a:chExt cx="640080" cy="640080"/>
                          </a:xfrm>
                        </wpg:grpSpPr>
                        <pic:pic xmlns:pic="http://schemas.openxmlformats.org/drawingml/2006/picture">
                          <pic:nvPicPr>
                            <pic:cNvPr id="977927636" name="رسم 2" descr="مغناطيس مع تعبئة خالصة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3480914">
                              <a:off x="285999" y="662262"/>
                              <a:ext cx="640080" cy="64008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31213552" name="رسم 11" descr="عجلة قيادة مع تعبئة خالصة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66725" y="838200"/>
                              <a:ext cx="274320" cy="27432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727351365" name="مستطيل 14"/>
                        <wps:cNvSpPr/>
                        <wps:spPr>
                          <a:xfrm>
                            <a:off x="371475" y="804590"/>
                            <a:ext cx="82296" cy="82296"/>
                          </a:xfrm>
                          <a:prstGeom prst="rect">
                            <a:avLst/>
                          </a:prstGeom>
                          <a:solidFill>
                            <a:srgbClr val="EE291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F93EE2" id="مجموعة 19" o:spid="_x0000_s1026" style="position:absolute;margin-left:282.55pt;margin-top:-22.95pt;width:148.1pt;height:56.05pt;z-index:251668480;mso-width-relative:margin;mso-height-relative:margin" coordorigin="2859,5905" coordsize="18810,711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">
              <v:group id="مجموعة 18" o:spid="_x0000_s1027" style="position:absolute;left:5617;top:5905;width:16053;height:6720" coordorigin="-1526,3714" coordsize="16053,6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رسم 9" o:spid="_x0000_s1028" type="#_x0000_t75" alt="مشهد جسر خطوط عريضة" style="position:absolute;left:-164;top:5524;width:14690;height:4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">
                  <v:imagedata r:id="rId7" o:title="مشهد جسر خطوط عريضة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مربع نص 17" o:spid="_x0000_s1029" type="#_x0000_t202" style="position:absolute;left:-1526;top:3714;width:12338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" filled="f" stroked="f" strokeweight=".5pt">
                  <v:textbox>
                    <w:txbxContent>
                      <w:p w14:paraId="18A74EFC" w14:textId="77777777" w:rsidR="0094796B" w:rsidRPr="00825634" w:rsidRDefault="0094796B" w:rsidP="0094796B">
                        <w:pPr>
                          <w:bidi/>
                          <w:rPr>
                            <w:rFonts w:cs="Ara Hamah AlHorra"/>
                            <w:sz w:val="32"/>
                            <w:szCs w:val="32"/>
                          </w:rPr>
                        </w:pPr>
                        <w:r w:rsidRPr="00825634">
                          <w:rPr>
                            <w:rFonts w:cs="Ara Hamah AlHorra" w:hint="cs"/>
                            <w:sz w:val="32"/>
                            <w:szCs w:val="32"/>
                            <w:rtl/>
                          </w:rPr>
                          <w:t xml:space="preserve">أيسر الفيزياء </w:t>
                        </w:r>
                      </w:p>
                    </w:txbxContent>
                  </v:textbox>
                </v:shape>
              </v:group>
              <v:group id="مجموعة 16" o:spid="_x0000_s1030" style="position:absolute;left:2859;top:6622;width:6401;height:6401" coordorigin="2859,6622" coordsize="640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">
                <v:group id="مجموعة 12" o:spid="_x0000_s1031" style="position:absolute;left:2859;top:6622;width:6401;height:6401" coordorigin="2859,6622" coordsize="640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">
                  <v:shape id="رسم 2" o:spid="_x0000_s1032" type="#_x0000_t75" alt="مغناطيس مع تعبئة خالصة" style="position:absolute;left:2859;top:6622;width:6401;height:6401;rotation:-886820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">
                    <v:imagedata r:id="rId8" o:title="مغناطيس مع تعبئة خالصة"/>
                  </v:shape>
                  <v:shape id="رسم 11" o:spid="_x0000_s1033" type="#_x0000_t75" alt="عجلة قيادة مع تعبئة خالصة" style="position:absolute;left:4667;top:8382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">
                    <v:imagedata r:id="rId9" o:title="عجلة قيادة مع تعبئة خالصة"/>
                  </v:shape>
                </v:group>
                <v:rect id="مستطيل 14" o:spid="_x0000_s1034" style="position:absolute;left:3714;top:8045;width:823;height: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" fillcolor="#ee291a" stroked="f" strokeweight="1pt"/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A1032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41672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0CCED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35E25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CDAB13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466B07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EDA5D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BAC5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D8C4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205E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347708"/>
    <w:multiLevelType w:val="hybridMultilevel"/>
    <w:tmpl w:val="CE007F6E"/>
    <w:lvl w:ilvl="0" w:tplc="FFFFFFFF">
      <w:start w:val="1"/>
      <w:numFmt w:val="decimal"/>
      <w:lvlText w:val="%1-"/>
      <w:lvlJc w:val="left"/>
      <w:pPr>
        <w:ind w:left="81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63EB7"/>
    <w:multiLevelType w:val="hybridMultilevel"/>
    <w:tmpl w:val="37F41146"/>
    <w:lvl w:ilvl="0" w:tplc="B55409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12C4B"/>
    <w:multiLevelType w:val="hybridMultilevel"/>
    <w:tmpl w:val="CF04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93371"/>
    <w:multiLevelType w:val="hybridMultilevel"/>
    <w:tmpl w:val="A616297C"/>
    <w:lvl w:ilvl="0" w:tplc="F300E040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5F1565"/>
    <w:multiLevelType w:val="hybridMultilevel"/>
    <w:tmpl w:val="BBDA38B8"/>
    <w:lvl w:ilvl="0" w:tplc="D85AB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8E6CC3"/>
    <w:multiLevelType w:val="hybridMultilevel"/>
    <w:tmpl w:val="CE007F6E"/>
    <w:lvl w:ilvl="0" w:tplc="D07CD792">
      <w:start w:val="1"/>
      <w:numFmt w:val="decimal"/>
      <w:lvlText w:val="%1-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05FF7"/>
    <w:multiLevelType w:val="hybridMultilevel"/>
    <w:tmpl w:val="73AAC80C"/>
    <w:lvl w:ilvl="0" w:tplc="34865D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6241BB"/>
    <w:multiLevelType w:val="hybridMultilevel"/>
    <w:tmpl w:val="B02C3EAA"/>
    <w:lvl w:ilvl="0" w:tplc="34865D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C82961"/>
    <w:multiLevelType w:val="hybridMultilevel"/>
    <w:tmpl w:val="DD00DED4"/>
    <w:lvl w:ilvl="0" w:tplc="9550C2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618202">
    <w:abstractNumId w:val="9"/>
  </w:num>
  <w:num w:numId="2" w16cid:durableId="570821131">
    <w:abstractNumId w:val="7"/>
  </w:num>
  <w:num w:numId="3" w16cid:durableId="928199104">
    <w:abstractNumId w:val="6"/>
  </w:num>
  <w:num w:numId="4" w16cid:durableId="1543126234">
    <w:abstractNumId w:val="5"/>
  </w:num>
  <w:num w:numId="5" w16cid:durableId="704988339">
    <w:abstractNumId w:val="4"/>
  </w:num>
  <w:num w:numId="6" w16cid:durableId="1309287079">
    <w:abstractNumId w:val="8"/>
  </w:num>
  <w:num w:numId="7" w16cid:durableId="1568493358">
    <w:abstractNumId w:val="3"/>
  </w:num>
  <w:num w:numId="8" w16cid:durableId="1197239050">
    <w:abstractNumId w:val="2"/>
  </w:num>
  <w:num w:numId="9" w16cid:durableId="1274292146">
    <w:abstractNumId w:val="1"/>
  </w:num>
  <w:num w:numId="10" w16cid:durableId="379672969">
    <w:abstractNumId w:val="0"/>
  </w:num>
  <w:num w:numId="11" w16cid:durableId="407003855">
    <w:abstractNumId w:val="14"/>
  </w:num>
  <w:num w:numId="12" w16cid:durableId="1181892682">
    <w:abstractNumId w:val="15"/>
  </w:num>
  <w:num w:numId="13" w16cid:durableId="1337416284">
    <w:abstractNumId w:val="10"/>
  </w:num>
  <w:num w:numId="14" w16cid:durableId="1382558673">
    <w:abstractNumId w:val="11"/>
  </w:num>
  <w:num w:numId="15" w16cid:durableId="1022364501">
    <w:abstractNumId w:val="13"/>
  </w:num>
  <w:num w:numId="16" w16cid:durableId="501361231">
    <w:abstractNumId w:val="16"/>
  </w:num>
  <w:num w:numId="17" w16cid:durableId="154997291">
    <w:abstractNumId w:val="12"/>
  </w:num>
  <w:num w:numId="18" w16cid:durableId="1761363827">
    <w:abstractNumId w:val="17"/>
  </w:num>
  <w:num w:numId="19" w16cid:durableId="12346995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75"/>
    <w:rsid w:val="00010251"/>
    <w:rsid w:val="000405A2"/>
    <w:rsid w:val="00095A2A"/>
    <w:rsid w:val="000B0828"/>
    <w:rsid w:val="000C00EC"/>
    <w:rsid w:val="000C07F2"/>
    <w:rsid w:val="000C3430"/>
    <w:rsid w:val="000C4A33"/>
    <w:rsid w:val="000E4DDA"/>
    <w:rsid w:val="00145094"/>
    <w:rsid w:val="00150C82"/>
    <w:rsid w:val="0016683A"/>
    <w:rsid w:val="00185FA3"/>
    <w:rsid w:val="001A168D"/>
    <w:rsid w:val="001B1E6D"/>
    <w:rsid w:val="001B3541"/>
    <w:rsid w:val="001B4388"/>
    <w:rsid w:val="001D1264"/>
    <w:rsid w:val="001F02BC"/>
    <w:rsid w:val="001F4ACC"/>
    <w:rsid w:val="0027215A"/>
    <w:rsid w:val="00284D46"/>
    <w:rsid w:val="002872AD"/>
    <w:rsid w:val="002C5F18"/>
    <w:rsid w:val="00335071"/>
    <w:rsid w:val="00337775"/>
    <w:rsid w:val="00347EC1"/>
    <w:rsid w:val="003A42C4"/>
    <w:rsid w:val="003A6DA0"/>
    <w:rsid w:val="003D385B"/>
    <w:rsid w:val="003D7D29"/>
    <w:rsid w:val="003E6029"/>
    <w:rsid w:val="00441291"/>
    <w:rsid w:val="004A09E3"/>
    <w:rsid w:val="004E30A5"/>
    <w:rsid w:val="004E4DE4"/>
    <w:rsid w:val="00515DB0"/>
    <w:rsid w:val="00555E3B"/>
    <w:rsid w:val="005865BA"/>
    <w:rsid w:val="005B1857"/>
    <w:rsid w:val="005C3807"/>
    <w:rsid w:val="005F4DBD"/>
    <w:rsid w:val="005F7FBA"/>
    <w:rsid w:val="006137B8"/>
    <w:rsid w:val="006162D2"/>
    <w:rsid w:val="00656BFC"/>
    <w:rsid w:val="006608B3"/>
    <w:rsid w:val="00667D82"/>
    <w:rsid w:val="00670B2C"/>
    <w:rsid w:val="00671352"/>
    <w:rsid w:val="006723BA"/>
    <w:rsid w:val="006A3AFA"/>
    <w:rsid w:val="006A4AB7"/>
    <w:rsid w:val="006A52D3"/>
    <w:rsid w:val="006B4BCF"/>
    <w:rsid w:val="006C2453"/>
    <w:rsid w:val="006E64A3"/>
    <w:rsid w:val="006F3C90"/>
    <w:rsid w:val="00725371"/>
    <w:rsid w:val="00756B5A"/>
    <w:rsid w:val="00781EE0"/>
    <w:rsid w:val="007A7AE2"/>
    <w:rsid w:val="007B6842"/>
    <w:rsid w:val="007C645F"/>
    <w:rsid w:val="007D0C76"/>
    <w:rsid w:val="00815E7A"/>
    <w:rsid w:val="00821AA8"/>
    <w:rsid w:val="00824DB6"/>
    <w:rsid w:val="008409E5"/>
    <w:rsid w:val="00841BAE"/>
    <w:rsid w:val="008678F9"/>
    <w:rsid w:val="0089168E"/>
    <w:rsid w:val="008B7A49"/>
    <w:rsid w:val="008C0A86"/>
    <w:rsid w:val="008D3D0B"/>
    <w:rsid w:val="008E2986"/>
    <w:rsid w:val="008E318F"/>
    <w:rsid w:val="008E54B1"/>
    <w:rsid w:val="008F37D1"/>
    <w:rsid w:val="00945028"/>
    <w:rsid w:val="0094796B"/>
    <w:rsid w:val="00952DCA"/>
    <w:rsid w:val="0096117D"/>
    <w:rsid w:val="00967601"/>
    <w:rsid w:val="00997E91"/>
    <w:rsid w:val="009D6BED"/>
    <w:rsid w:val="009E3AF5"/>
    <w:rsid w:val="009F5908"/>
    <w:rsid w:val="009F5C70"/>
    <w:rsid w:val="009F7729"/>
    <w:rsid w:val="00A363A1"/>
    <w:rsid w:val="00A42094"/>
    <w:rsid w:val="00A61DF0"/>
    <w:rsid w:val="00A72749"/>
    <w:rsid w:val="00AC430A"/>
    <w:rsid w:val="00AC473C"/>
    <w:rsid w:val="00AD383C"/>
    <w:rsid w:val="00AE55D7"/>
    <w:rsid w:val="00B935E6"/>
    <w:rsid w:val="00BC5379"/>
    <w:rsid w:val="00C228A1"/>
    <w:rsid w:val="00C40577"/>
    <w:rsid w:val="00C52C57"/>
    <w:rsid w:val="00C800D5"/>
    <w:rsid w:val="00CB521E"/>
    <w:rsid w:val="00CE2675"/>
    <w:rsid w:val="00D065C0"/>
    <w:rsid w:val="00D201F1"/>
    <w:rsid w:val="00D24AB8"/>
    <w:rsid w:val="00D35267"/>
    <w:rsid w:val="00D37D9D"/>
    <w:rsid w:val="00D65EFF"/>
    <w:rsid w:val="00DB2E81"/>
    <w:rsid w:val="00DB66D3"/>
    <w:rsid w:val="00DE456F"/>
    <w:rsid w:val="00E34C35"/>
    <w:rsid w:val="00E421B4"/>
    <w:rsid w:val="00E629D2"/>
    <w:rsid w:val="00E76C52"/>
    <w:rsid w:val="00E8014A"/>
    <w:rsid w:val="00E901CD"/>
    <w:rsid w:val="00E93E57"/>
    <w:rsid w:val="00F013E0"/>
    <w:rsid w:val="00F027E9"/>
    <w:rsid w:val="00F15E4F"/>
    <w:rsid w:val="00F37A23"/>
    <w:rsid w:val="00F50EA8"/>
    <w:rsid w:val="00FA5005"/>
    <w:rsid w:val="00FB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C1D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EC1"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color w:val="333333" w:themeColor="text2"/>
      <w:sz w:val="4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after="480"/>
      <w:outlineLvl w:val="1"/>
    </w:pPr>
    <w:rPr>
      <w:rFonts w:cstheme="majorBidi"/>
      <w:color w:val="333333" w:themeColor="text2"/>
      <w:sz w:val="32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B42C1A" w:themeColor="accent1" w:themeShade="BF"/>
      <w:sz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after="360"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333333" w:themeColor="text2"/>
      <w:sz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line="240" w:lineRule="auto"/>
      <w:outlineLvl w:val="5"/>
    </w:pPr>
    <w:rPr>
      <w:rFonts w:cstheme="majorBidi"/>
      <w:color w:val="B42C1A" w:themeColor="accent1" w:themeShade="BF"/>
      <w:sz w:val="28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333333" w:themeColor="text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semiHidden/>
    <w:unhideWhenUsed/>
    <w:qFormat/>
    <w:rPr>
      <w:b/>
      <w:bCs/>
      <w:i/>
      <w:iCs/>
      <w:spacing w:val="0"/>
    </w:rPr>
  </w:style>
  <w:style w:type="character" w:styleId="a4">
    <w:name w:val="Intense Reference"/>
    <w:basedOn w:val="a0"/>
    <w:uiPriority w:val="32"/>
    <w:semiHidden/>
    <w:unhideWhenUsed/>
    <w:qFormat/>
    <w:rPr>
      <w:b/>
      <w:bCs/>
      <w:caps w:val="0"/>
      <w:smallCaps/>
      <w:color w:val="B42C1A" w:themeColor="accent1" w:themeShade="BF"/>
      <w:spacing w:val="0"/>
    </w:rPr>
  </w:style>
  <w:style w:type="paragraph" w:customStyle="1" w:styleId="ContactInfo">
    <w:name w:val="Contact Info"/>
    <w:basedOn w:val="a"/>
    <w:uiPriority w:val="10"/>
    <w:unhideWhenUsed/>
    <w:qFormat/>
    <w:pPr>
      <w:spacing w:before="360" w:after="360"/>
      <w:contextualSpacing/>
    </w:pPr>
    <w:rPr>
      <w:color w:val="595959" w:themeColor="text1" w:themeTint="A6"/>
      <w:sz w:val="22"/>
      <w:szCs w:val="20"/>
      <w:lang w:eastAsia="en-US"/>
    </w:rPr>
  </w:style>
  <w:style w:type="paragraph" w:styleId="a5">
    <w:name w:val="Date"/>
    <w:basedOn w:val="a"/>
    <w:next w:val="a"/>
    <w:link w:val="Char"/>
    <w:uiPriority w:val="2"/>
    <w:semiHidden/>
    <w:unhideWhenUsed/>
    <w:qFormat/>
    <w:rsid w:val="00347EC1"/>
    <w:pPr>
      <w:spacing w:before="540" w:after="360" w:line="240" w:lineRule="auto"/>
    </w:pPr>
    <w:rPr>
      <w:color w:val="B42C1A" w:themeColor="accent1" w:themeShade="BF"/>
      <w:sz w:val="22"/>
    </w:rPr>
  </w:style>
  <w:style w:type="character" w:customStyle="1" w:styleId="Char">
    <w:name w:val="تاريخ Char"/>
    <w:basedOn w:val="a0"/>
    <w:link w:val="a5"/>
    <w:uiPriority w:val="2"/>
    <w:semiHidden/>
    <w:rsid w:val="00347EC1"/>
    <w:rPr>
      <w:color w:val="B42C1A" w:themeColor="accent1" w:themeShade="BF"/>
      <w:sz w:val="22"/>
    </w:rPr>
  </w:style>
  <w:style w:type="paragraph" w:styleId="a6">
    <w:name w:val="Salutation"/>
    <w:basedOn w:val="a"/>
    <w:next w:val="a"/>
    <w:link w:val="Char0"/>
    <w:uiPriority w:val="4"/>
    <w:semiHidden/>
    <w:unhideWhenUsed/>
    <w:qFormat/>
    <w:pPr>
      <w:spacing w:before="800" w:after="580" w:line="240" w:lineRule="auto"/>
    </w:pPr>
  </w:style>
  <w:style w:type="character" w:customStyle="1" w:styleId="Char0">
    <w:name w:val="تحية Char"/>
    <w:basedOn w:val="a0"/>
    <w:link w:val="a6"/>
    <w:uiPriority w:val="4"/>
    <w:semiHidden/>
  </w:style>
  <w:style w:type="paragraph" w:styleId="a7">
    <w:name w:val="Closing"/>
    <w:basedOn w:val="a"/>
    <w:link w:val="Char1"/>
    <w:uiPriority w:val="5"/>
    <w:semiHidden/>
    <w:unhideWhenUsed/>
    <w:qFormat/>
    <w:pPr>
      <w:spacing w:before="720" w:after="0" w:line="240" w:lineRule="auto"/>
    </w:pPr>
  </w:style>
  <w:style w:type="character" w:customStyle="1" w:styleId="Char1">
    <w:name w:val="خاتمة Char"/>
    <w:basedOn w:val="a0"/>
    <w:link w:val="a7"/>
    <w:uiPriority w:val="5"/>
    <w:semiHidden/>
  </w:style>
  <w:style w:type="paragraph" w:styleId="a8">
    <w:name w:val="Signature"/>
    <w:basedOn w:val="a"/>
    <w:link w:val="Char2"/>
    <w:uiPriority w:val="6"/>
    <w:semiHidden/>
    <w:unhideWhenUsed/>
    <w:qFormat/>
    <w:pPr>
      <w:spacing w:before="720" w:after="280" w:line="240" w:lineRule="auto"/>
    </w:pPr>
  </w:style>
  <w:style w:type="character" w:styleId="a9">
    <w:name w:val="Placeholder Text"/>
    <w:basedOn w:val="a0"/>
    <w:uiPriority w:val="99"/>
    <w:semiHidden/>
    <w:rPr>
      <w:color w:val="808080"/>
    </w:rPr>
  </w:style>
  <w:style w:type="paragraph" w:styleId="aa">
    <w:name w:val="header"/>
    <w:basedOn w:val="a"/>
    <w:link w:val="Char3"/>
    <w:uiPriority w:val="99"/>
    <w:unhideWhenUsed/>
    <w:rsid w:val="00347EC1"/>
    <w:pPr>
      <w:spacing w:after="0" w:line="240" w:lineRule="auto"/>
    </w:pPr>
    <w:rPr>
      <w:rFonts w:ascii="Garamond" w:hAnsi="Garamond"/>
      <w:color w:val="595959" w:themeColor="text1" w:themeTint="A6"/>
      <w:sz w:val="20"/>
    </w:rPr>
  </w:style>
  <w:style w:type="paragraph" w:customStyle="1" w:styleId="CompanyName">
    <w:name w:val="Company Name"/>
    <w:basedOn w:val="a"/>
    <w:next w:val="a"/>
    <w:uiPriority w:val="2"/>
    <w:qFormat/>
    <w:pPr>
      <w:spacing w:after="120" w:line="240" w:lineRule="auto"/>
    </w:pPr>
    <w:rPr>
      <w:rFonts w:ascii="Garamond" w:hAnsi="Garamond"/>
      <w:color w:val="B42C1A" w:themeColor="accent1" w:themeShade="BF"/>
      <w:sz w:val="56"/>
    </w:rPr>
  </w:style>
  <w:style w:type="character" w:customStyle="1" w:styleId="Char3">
    <w:name w:val="رأس الصفحة Char"/>
    <w:basedOn w:val="a0"/>
    <w:link w:val="aa"/>
    <w:uiPriority w:val="99"/>
    <w:rsid w:val="00347EC1"/>
    <w:rPr>
      <w:rFonts w:ascii="Garamond" w:hAnsi="Garamond"/>
      <w:color w:val="595959" w:themeColor="text1" w:themeTint="A6"/>
      <w:sz w:val="20"/>
    </w:rPr>
  </w:style>
  <w:style w:type="paragraph" w:styleId="ab">
    <w:name w:val="footer"/>
    <w:basedOn w:val="a"/>
    <w:link w:val="Char4"/>
    <w:uiPriority w:val="99"/>
    <w:unhideWhenUsed/>
    <w:rsid w:val="00347EC1"/>
    <w:pPr>
      <w:spacing w:after="0" w:line="240" w:lineRule="auto"/>
    </w:pPr>
    <w:rPr>
      <w:rFonts w:ascii="Garamond" w:hAnsi="Garamond"/>
      <w:caps/>
      <w:color w:val="000000" w:themeColor="text1"/>
      <w:sz w:val="18"/>
    </w:rPr>
  </w:style>
  <w:style w:type="character" w:customStyle="1" w:styleId="Char4">
    <w:name w:val="تذييل الصفحة Char"/>
    <w:basedOn w:val="a0"/>
    <w:link w:val="ab"/>
    <w:uiPriority w:val="99"/>
    <w:rsid w:val="00347EC1"/>
    <w:rPr>
      <w:rFonts w:ascii="Garamond" w:hAnsi="Garamond"/>
      <w:caps/>
      <w:color w:val="000000" w:themeColor="text1"/>
      <w:sz w:val="18"/>
    </w:rPr>
  </w:style>
  <w:style w:type="table" w:styleId="ac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347EC1"/>
    <w:rPr>
      <w:b w:val="0"/>
      <w:i w:val="0"/>
      <w:iCs/>
      <w:color w:val="B42C1A" w:themeColor="accent1" w:themeShade="BF"/>
    </w:rPr>
  </w:style>
  <w:style w:type="character" w:customStyle="1" w:styleId="Char2">
    <w:name w:val="توقيع Char"/>
    <w:basedOn w:val="a0"/>
    <w:link w:val="a8"/>
    <w:uiPriority w:val="6"/>
    <w:semiHidden/>
  </w:style>
  <w:style w:type="character" w:customStyle="1" w:styleId="1Char">
    <w:name w:val="العنوان 1 Char"/>
    <w:basedOn w:val="a0"/>
    <w:link w:val="1"/>
    <w:uiPriority w:val="9"/>
    <w:rPr>
      <w:rFonts w:asciiTheme="majorHAnsi" w:eastAsiaTheme="majorEastAsia" w:hAnsiTheme="majorHAnsi" w:cstheme="majorBidi"/>
      <w:color w:val="333333" w:themeColor="text2"/>
      <w:sz w:val="48"/>
      <w:szCs w:val="32"/>
    </w:rPr>
  </w:style>
  <w:style w:type="character" w:customStyle="1" w:styleId="2Char">
    <w:name w:val="عنوان 2 Char"/>
    <w:basedOn w:val="a0"/>
    <w:link w:val="2"/>
    <w:uiPriority w:val="9"/>
    <w:rPr>
      <w:rFonts w:cstheme="majorBidi"/>
      <w:color w:val="333333" w:themeColor="text2"/>
      <w:sz w:val="32"/>
      <w:szCs w:val="26"/>
    </w:rPr>
  </w:style>
  <w:style w:type="character" w:customStyle="1" w:styleId="3Char">
    <w:name w:val="عنوان 3 Char"/>
    <w:basedOn w:val="a0"/>
    <w:link w:val="3"/>
    <w:uiPriority w:val="9"/>
    <w:semiHidden/>
    <w:rPr>
      <w:rFonts w:asciiTheme="majorHAnsi" w:eastAsiaTheme="majorEastAsia" w:hAnsiTheme="majorHAnsi" w:cstheme="majorBidi"/>
      <w:color w:val="B42C1A" w:themeColor="accent1" w:themeShade="BF"/>
      <w:sz w:val="32"/>
    </w:rPr>
  </w:style>
  <w:style w:type="character" w:customStyle="1" w:styleId="4Char">
    <w:name w:val="عنوان 4 Char"/>
    <w:basedOn w:val="a0"/>
    <w:link w:val="4"/>
    <w:uiPriority w:val="9"/>
    <w:semiHidden/>
    <w:rPr>
      <w:rFonts w:cstheme="majorBidi"/>
      <w:iCs/>
      <w:color w:val="595959" w:themeColor="text1" w:themeTint="A6"/>
      <w:sz w:val="32"/>
    </w:rPr>
  </w:style>
  <w:style w:type="character" w:customStyle="1" w:styleId="5Char">
    <w:name w:val="عنوان 5 Char"/>
    <w:basedOn w:val="a0"/>
    <w:link w:val="5"/>
    <w:uiPriority w:val="9"/>
    <w:semiHidden/>
    <w:rPr>
      <w:rFonts w:asciiTheme="majorHAnsi" w:eastAsiaTheme="majorEastAsia" w:hAnsiTheme="majorHAnsi" w:cstheme="majorBidi"/>
      <w:b/>
      <w:color w:val="333333" w:themeColor="text2"/>
      <w:sz w:val="28"/>
    </w:rPr>
  </w:style>
  <w:style w:type="character" w:customStyle="1" w:styleId="6Char">
    <w:name w:val="عنوان 6 Char"/>
    <w:basedOn w:val="a0"/>
    <w:link w:val="6"/>
    <w:uiPriority w:val="9"/>
    <w:semiHidden/>
    <w:rPr>
      <w:rFonts w:cstheme="majorBidi"/>
      <w:color w:val="B42C1A" w:themeColor="accent1" w:themeShade="BF"/>
      <w:sz w:val="28"/>
    </w:rPr>
  </w:style>
  <w:style w:type="character" w:customStyle="1" w:styleId="7Char">
    <w:name w:val="عنوان 7 Char"/>
    <w:basedOn w:val="a0"/>
    <w:link w:val="7"/>
    <w:uiPriority w:val="9"/>
    <w:semiHidden/>
    <w:rPr>
      <w:rFonts w:asciiTheme="majorHAnsi" w:eastAsiaTheme="majorEastAsia" w:hAnsiTheme="majorHAnsi" w:cstheme="majorBidi"/>
      <w:b/>
      <w:iCs/>
      <w:color w:val="333333" w:themeColor="text2"/>
    </w:rPr>
  </w:style>
  <w:style w:type="character" w:customStyle="1" w:styleId="8Char">
    <w:name w:val="عنوان 8 Char"/>
    <w:basedOn w:val="a0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ae">
    <w:name w:val="TOC Heading"/>
    <w:basedOn w:val="1"/>
    <w:next w:val="a"/>
    <w:uiPriority w:val="39"/>
    <w:semiHidden/>
    <w:unhideWhenUsed/>
    <w:qFormat/>
    <w:pPr>
      <w:outlineLvl w:val="9"/>
    </w:pPr>
  </w:style>
  <w:style w:type="character" w:customStyle="1" w:styleId="9Char">
    <w:name w:val="عنوان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">
    <w:name w:val="Quote"/>
    <w:basedOn w:val="a"/>
    <w:next w:val="a"/>
    <w:link w:val="Char5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Char5">
    <w:name w:val="اقتباس Char"/>
    <w:basedOn w:val="a0"/>
    <w:link w:val="af"/>
    <w:uiPriority w:val="29"/>
    <w:semiHidden/>
    <w:rPr>
      <w:i/>
      <w:iCs/>
      <w:color w:val="404040" w:themeColor="text1" w:themeTint="BF"/>
    </w:rPr>
  </w:style>
  <w:style w:type="paragraph" w:styleId="af0">
    <w:name w:val="Intense Quote"/>
    <w:basedOn w:val="a"/>
    <w:next w:val="a"/>
    <w:link w:val="Char6"/>
    <w:uiPriority w:val="30"/>
    <w:semiHidden/>
    <w:unhideWhenUsed/>
    <w:qFormat/>
    <w:pPr>
      <w:pBdr>
        <w:top w:val="single" w:sz="4" w:space="10" w:color="B42C1A" w:themeColor="accent1" w:themeShade="BF"/>
        <w:bottom w:val="single" w:sz="4" w:space="10" w:color="B42C1A" w:themeColor="accent1" w:themeShade="BF"/>
      </w:pBdr>
      <w:spacing w:before="360" w:after="360"/>
    </w:pPr>
    <w:rPr>
      <w:i/>
      <w:iCs/>
      <w:color w:val="B42C1A" w:themeColor="accent1" w:themeShade="BF"/>
    </w:rPr>
  </w:style>
  <w:style w:type="character" w:customStyle="1" w:styleId="Char6">
    <w:name w:val="اقتباس مكثف Char"/>
    <w:basedOn w:val="a0"/>
    <w:link w:val="af0"/>
    <w:uiPriority w:val="30"/>
    <w:semiHidden/>
    <w:rPr>
      <w:i/>
      <w:iCs/>
      <w:color w:val="B42C1A" w:themeColor="accent1" w:themeShade="BF"/>
    </w:rPr>
  </w:style>
  <w:style w:type="character" w:styleId="af1">
    <w:name w:val="Intense Emphasis"/>
    <w:basedOn w:val="a0"/>
    <w:uiPriority w:val="21"/>
    <w:semiHidden/>
    <w:unhideWhenUsed/>
    <w:qFormat/>
    <w:rsid w:val="00347EC1"/>
    <w:rPr>
      <w:i/>
      <w:iCs/>
      <w:color w:val="B42C1A" w:themeColor="accent1" w:themeShade="BF"/>
    </w:rPr>
  </w:style>
  <w:style w:type="paragraph" w:styleId="af2">
    <w:name w:val="Block Text"/>
    <w:basedOn w:val="a"/>
    <w:uiPriority w:val="99"/>
    <w:semiHidden/>
    <w:unhideWhenUsed/>
    <w:rsid w:val="00347EC1"/>
    <w:pPr>
      <w:pBdr>
        <w:top w:val="single" w:sz="2" w:space="10" w:color="B42C1A" w:themeColor="accent1" w:themeShade="BF"/>
        <w:left w:val="single" w:sz="2" w:space="10" w:color="B42C1A" w:themeColor="accent1" w:themeShade="BF"/>
        <w:bottom w:val="single" w:sz="2" w:space="10" w:color="B42C1A" w:themeColor="accent1" w:themeShade="BF"/>
        <w:right w:val="single" w:sz="2" w:space="10" w:color="B42C1A" w:themeColor="accent1" w:themeShade="BF"/>
      </w:pBdr>
      <w:ind w:left="1152" w:right="1152"/>
    </w:pPr>
    <w:rPr>
      <w:i/>
      <w:iCs/>
      <w:color w:val="B42C1A" w:themeColor="accent1" w:themeShade="BF"/>
    </w:rPr>
  </w:style>
  <w:style w:type="character" w:customStyle="1" w:styleId="UnresolvedMention1">
    <w:name w:val="Unresolved Mention1"/>
    <w:basedOn w:val="a0"/>
    <w:uiPriority w:val="99"/>
    <w:semiHidden/>
    <w:unhideWhenUsed/>
    <w:rsid w:val="00347EC1"/>
    <w:rPr>
      <w:color w:val="595959" w:themeColor="text1" w:themeTint="A6"/>
      <w:shd w:val="clear" w:color="auto" w:fill="E1DFDD"/>
    </w:rPr>
  </w:style>
  <w:style w:type="paragraph" w:styleId="af3">
    <w:name w:val="List Paragraph"/>
    <w:basedOn w:val="a"/>
    <w:uiPriority w:val="34"/>
    <w:unhideWhenUsed/>
    <w:qFormat/>
    <w:rsid w:val="006A4AB7"/>
    <w:pPr>
      <w:ind w:left="720"/>
      <w:contextualSpacing/>
    </w:pPr>
  </w:style>
  <w:style w:type="paragraph" w:styleId="af4">
    <w:name w:val="No Spacing"/>
    <w:uiPriority w:val="1"/>
    <w:qFormat/>
    <w:rsid w:val="001F4AC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a0"/>
    <w:uiPriority w:val="99"/>
    <w:semiHidden/>
    <w:unhideWhenUsed/>
    <w:rsid w:val="004A09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&#1575;&#1604;&#1605;&#1587;&#1578;&#1606;&#1583;&#1575;&#1578;\&#1602;&#1608;&#1575;&#1604;&#1576;%20Office%20&#1575;&#1604;&#1605;&#1582;&#1589;&#1589;&#1577;\aysarfinal.dotx" TargetMode="External"/></Relationships>
</file>

<file path=word/theme/theme1.xml><?xml version="1.0" encoding="utf-8"?>
<a:theme xmlns:a="http://schemas.openxmlformats.org/drawingml/2006/main" name="Office Theme">
  <a:themeElements>
    <a:clrScheme name="Custom 87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E14934"/>
      </a:accent1>
      <a:accent2>
        <a:srgbClr val="F0AA59"/>
      </a:accent2>
      <a:accent3>
        <a:srgbClr val="E8DEA7"/>
      </a:accent3>
      <a:accent4>
        <a:srgbClr val="B3D192"/>
      </a:accent4>
      <a:accent5>
        <a:srgbClr val="77D1BF"/>
      </a:accent5>
      <a:accent6>
        <a:srgbClr val="67B4C7"/>
      </a:accent6>
      <a:hlink>
        <a:srgbClr val="0563C1"/>
      </a:hlink>
      <a:folHlink>
        <a:srgbClr val="954F72"/>
      </a:folHlink>
    </a:clrScheme>
    <a:fontScheme name="Custom 100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96798-E96D-46CC-8975-7D45D7515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aysarfinal.dotx</Template>
  <TotalTime>0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عناوين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    في الدارة الكهربائية المجاورة إذا علمت أن معدل نمو التيار لحظة الإغلاق 𝟔𝟎𝑨/𝒔</vt:lpstr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2023-09-08T11:06:00Z</dcterms:created>
  <dcterms:modified xsi:type="dcterms:W3CDTF">2023-09-08T11:30:00Z</dcterms:modified>
</cp:coreProperties>
</file>